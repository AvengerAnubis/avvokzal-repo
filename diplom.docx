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CAFE" w14:textId="77777777" w:rsidR="002D44DE" w:rsidRPr="00617D45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8127"/>
      </w:tblGrid>
      <w:tr w:rsidR="002D44DE" w14:paraId="7EA163CE" w14:textId="77777777" w:rsidTr="00A617C6">
        <w:tc>
          <w:tcPr>
            <w:tcW w:w="1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5CE5" w14:textId="77777777" w:rsidR="002D44DE" w:rsidRDefault="002D44DE" w:rsidP="00A617C6">
            <w:pPr>
              <w:tabs>
                <w:tab w:val="center" w:pos="4961"/>
                <w:tab w:val="left" w:pos="8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0"/>
                <w:lang w:eastAsia="ru-RU"/>
              </w:rPr>
              <w:drawing>
                <wp:inline distT="0" distB="0" distL="0" distR="0" wp14:anchorId="7780086D" wp14:editId="05D0484B">
                  <wp:extent cx="1158240" cy="1158240"/>
                  <wp:effectExtent l="0" t="0" r="0" b="0"/>
                  <wp:docPr id="1026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582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6A93D" w14:textId="77777777" w:rsidR="002D44DE" w:rsidRDefault="002D44DE" w:rsidP="00A617C6">
            <w:pPr>
              <w:tabs>
                <w:tab w:val="center" w:pos="4961"/>
                <w:tab w:val="left" w:pos="8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МИНИСТЕРСТВО ОБРАЗОВАНИЯ И НАУКИ ПЕРМСКОГО КРАЯ</w:t>
            </w:r>
          </w:p>
          <w:p w14:paraId="5D57604D" w14:textId="77777777" w:rsidR="002D44DE" w:rsidRDefault="002D44DE" w:rsidP="00A6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ГОСУДАРСТВЕННОЕ БЮДЖЕТНОЕ ПРОФЕССИОНАЛЬНОЕ ОБРАЗОВАТЕЛЬНОЕ УЧРЕЖДЕНИЕ «ПЕРМСКИЙ ТЕХНИКУМ ПРОМЫШЛЕННЫХ И ИНФОРМАЦИОННЫХ ТЕХНОЛОГИЙ </w:t>
            </w:r>
          </w:p>
          <w:p w14:paraId="7C164D53" w14:textId="77777777" w:rsidR="002D44DE" w:rsidRDefault="002D44DE" w:rsidP="00A6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им. Б.Г. ИЗГАГИНА»</w:t>
            </w:r>
          </w:p>
        </w:tc>
      </w:tr>
    </w:tbl>
    <w:p w14:paraId="107EE361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p w14:paraId="6EE5B85B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p w14:paraId="7DDE7D21" w14:textId="77777777" w:rsidR="002D44DE" w:rsidRDefault="002D44DE" w:rsidP="002D44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5B7367C7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756122D1" w14:textId="77777777" w:rsidR="002D44DE" w:rsidRDefault="002D44DE" w:rsidP="002D44DE">
      <w:pPr>
        <w:spacing w:after="0" w:line="240" w:lineRule="auto"/>
        <w:ind w:left="3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ДИПЛОМНАЯ РАБОТА</w:t>
      </w:r>
    </w:p>
    <w:p w14:paraId="2A81B0DA" w14:textId="77777777" w:rsidR="002D44DE" w:rsidRDefault="002D44DE" w:rsidP="002D44DE">
      <w:pPr>
        <w:spacing w:after="0" w:line="240" w:lineRule="auto"/>
        <w:ind w:left="3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tbl>
      <w:tblPr>
        <w:tblW w:w="9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D44DE" w14:paraId="26B1DEA4" w14:textId="77777777" w:rsidTr="00A617C6">
        <w:trPr>
          <w:trHeight w:val="360"/>
        </w:trPr>
        <w:tc>
          <w:tcPr>
            <w:tcW w:w="9865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4C6A57A9" w14:textId="77777777" w:rsidR="002D44DE" w:rsidRPr="004C1216" w:rsidRDefault="002D44DE" w:rsidP="00A6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</w:rPr>
              <w:t>РАЗРАБОТКА ВЕБ-САЙТА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  <w:lang w:val="en-US"/>
              </w:rPr>
              <w:t>MovieSite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</w:rPr>
              <w:t>»</w:t>
            </w:r>
          </w:p>
        </w:tc>
      </w:tr>
    </w:tbl>
    <w:p w14:paraId="10B6F0CE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64"/>
        <w:gridCol w:w="7301"/>
      </w:tblGrid>
      <w:tr w:rsidR="002D44DE" w14:paraId="42647703" w14:textId="77777777" w:rsidTr="00A617C6">
        <w:trPr>
          <w:trHeight w:val="36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540BD4A" w14:textId="77777777" w:rsid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>Выполнил студент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2FAAB167" w14:textId="227C2B0E" w:rsidR="002D44DE" w:rsidRP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>Бурдышев Илья Олегович</w:t>
            </w:r>
          </w:p>
        </w:tc>
      </w:tr>
    </w:tbl>
    <w:p w14:paraId="23368994" w14:textId="77777777" w:rsidR="002D44DE" w:rsidRDefault="002D44DE" w:rsidP="002D44DE">
      <w:pPr>
        <w:spacing w:after="0" w:line="240" w:lineRule="auto"/>
        <w:ind w:left="3685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(ФИО студента полностью)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4920"/>
      </w:tblGrid>
      <w:tr w:rsidR="002D44DE" w14:paraId="1A28B7C9" w14:textId="77777777" w:rsidTr="00A617C6">
        <w:trPr>
          <w:trHeight w:val="360"/>
        </w:trPr>
        <w:tc>
          <w:tcPr>
            <w:tcW w:w="13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E48C449" w14:textId="77777777" w:rsid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 xml:space="preserve">Группа 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489F1656" w14:textId="77777777" w:rsid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>22ИСП2</w:t>
            </w:r>
          </w:p>
        </w:tc>
      </w:tr>
    </w:tbl>
    <w:p w14:paraId="271F6BFE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7B7EBE2B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48528217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</w:rPr>
        <w:t xml:space="preserve">Код, специальность 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09.02.07 </w:t>
      </w:r>
      <w:r w:rsidRPr="00172A4B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Информационные системы и программирование</w:t>
      </w:r>
    </w:p>
    <w:p w14:paraId="2055799C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0A271391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Руководитель </w:t>
      </w:r>
    </w:p>
    <w:p w14:paraId="18265681" w14:textId="7545099D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А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Ю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руководителя)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</w:t>
      </w:r>
    </w:p>
    <w:p w14:paraId="11D14884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_______________2026г.</w:t>
      </w:r>
    </w:p>
    <w:p w14:paraId="24D7A587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7FF60102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Консультант по экономической части </w:t>
      </w:r>
    </w:p>
    <w:p w14:paraId="1B91A92F" w14:textId="22A8EFA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А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Ю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консультанта)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</w:t>
      </w:r>
    </w:p>
    <w:p w14:paraId="3E142280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______________2026г.</w:t>
      </w:r>
    </w:p>
    <w:p w14:paraId="257C6BB5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313CC51D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Консультант по охране труда и ТБ, экологии</w:t>
      </w:r>
    </w:p>
    <w:p w14:paraId="0362B285" w14:textId="56871BEA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А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Ю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консультанта)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</w:t>
      </w:r>
    </w:p>
    <w:p w14:paraId="7C6748A4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________________2026г.</w:t>
      </w:r>
    </w:p>
    <w:p w14:paraId="215AC1DA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31CB8EDB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Нормоконтроль     </w:t>
      </w:r>
    </w:p>
    <w:p w14:paraId="6934260C" w14:textId="700EE091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А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Ю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консультанта)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  </w:t>
      </w:r>
    </w:p>
    <w:p w14:paraId="10A486EF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________________2026г.</w:t>
      </w:r>
    </w:p>
    <w:p w14:paraId="12D939DF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328DD895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Допущен к защите  </w:t>
      </w:r>
    </w:p>
    <w:p w14:paraId="06BAAB4B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Клюева Г.А.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представителя администрации)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 </w:t>
      </w:r>
    </w:p>
    <w:p w14:paraId="424A0395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________________2026г.</w:t>
      </w:r>
    </w:p>
    <w:p w14:paraId="2C7852D5" w14:textId="7AC799D5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                                               </w:t>
      </w:r>
    </w:p>
    <w:p w14:paraId="1F0E77D8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Оценка ___________(________________________)                                              </w:t>
      </w:r>
    </w:p>
    <w:p w14:paraId="04F649F6" w14:textId="15D4A71A" w:rsidR="002D44DE" w:rsidRP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дата защиты_______________2026г.</w:t>
      </w:r>
    </w:p>
    <w:p w14:paraId="21869487" w14:textId="77777777" w:rsidR="00B950BB" w:rsidRDefault="00B950BB">
      <w:pPr>
        <w:sectPr w:rsidR="00B950BB" w:rsidSect="002D44DE">
          <w:footerReference w:type="default" r:id="rId9"/>
          <w:pgSz w:w="11906" w:h="16838" w:code="9"/>
          <w:pgMar w:top="794" w:right="624" w:bottom="851" w:left="1418" w:header="709" w:footer="709" w:gutter="0"/>
          <w:cols w:space="708"/>
          <w:docGrid w:linePitch="360"/>
        </w:sectPr>
      </w:pPr>
    </w:p>
    <w:p w14:paraId="544C12C2" w14:textId="2C941F8D" w:rsidR="00B950BB" w:rsidRDefault="00B950BB" w:rsidP="00B950BB">
      <w:pPr>
        <w:pStyle w:val="afff7"/>
      </w:pPr>
      <w:bookmarkStart w:id="0" w:name="_Toc230054363"/>
      <w:bookmarkStart w:id="1" w:name="_Toc230054439"/>
      <w:r>
        <w:lastRenderedPageBreak/>
        <w:t>СОДЕРЖАНИЕ</w:t>
      </w:r>
      <w:bookmarkEnd w:id="0"/>
      <w:bookmarkEnd w:id="1"/>
    </w:p>
    <w:p w14:paraId="0E07C687" w14:textId="6EE52E63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\t "Заголовок 2;2;Заголовок 3;3;Осн_заголовок_2ур;2;Осн_заголовок_ур2_безотступ;2;Д_Подзаголовок;2" </w:instrText>
      </w:r>
      <w:r>
        <w:fldChar w:fldCharType="separate"/>
      </w:r>
      <w:hyperlink w:anchor="_Toc230054439" w:history="1">
        <w:r w:rsidRPr="00B61647">
          <w:rPr>
            <w:rStyle w:val="afff6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57D16E" w14:textId="295A47B8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0" w:history="1">
        <w:r w:rsidRPr="00B61647">
          <w:rPr>
            <w:rStyle w:val="afff6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0A3F21" w14:textId="0E5C3B12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1" w:history="1">
        <w:r w:rsidRPr="00B61647">
          <w:rPr>
            <w:rStyle w:val="afff6"/>
            <w:noProof/>
          </w:rPr>
          <w:t>1 Концепция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4AA7B" w14:textId="1D639960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2" w:history="1">
        <w:r w:rsidRPr="00B61647">
          <w:rPr>
            <w:rStyle w:val="afff6"/>
            <w:noProof/>
          </w:rPr>
          <w:t>1.1 Механика работы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AD1430" w14:textId="3DBC0915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3" w:history="1">
        <w:r w:rsidRPr="00B61647">
          <w:rPr>
            <w:rStyle w:val="afff6"/>
            <w:noProof/>
          </w:rPr>
          <w:t>1.2 Анализ аналогов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EC57AC" w14:textId="528EFB93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4" w:history="1">
        <w:r w:rsidRPr="00B61647">
          <w:rPr>
            <w:rStyle w:val="afff6"/>
            <w:noProof/>
          </w:rPr>
          <w:t>1.3 Используемые технологии и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EC19FB" w14:textId="4C40DA9B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5" w:history="1">
        <w:r w:rsidRPr="00B61647">
          <w:rPr>
            <w:rStyle w:val="afff6"/>
            <w:noProof/>
          </w:rPr>
          <w:t>1.4 Платформа развёртывания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AD8A60" w14:textId="3A309863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6" w:history="1">
        <w:r w:rsidRPr="00B61647">
          <w:rPr>
            <w:rStyle w:val="afff6"/>
            <w:noProof/>
          </w:rPr>
          <w:t>Вывод по теоретической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A26DB4" w14:textId="096E11AF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7" w:history="1">
        <w:r w:rsidRPr="00B61647">
          <w:rPr>
            <w:rStyle w:val="afff6"/>
            <w:noProof/>
          </w:rPr>
          <w:t>2 Проектирование и разработка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574A4A" w14:textId="175C41C7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8" w:history="1">
        <w:r w:rsidRPr="00B61647">
          <w:rPr>
            <w:rStyle w:val="afff6"/>
            <w:noProof/>
          </w:rPr>
          <w:t>2.1 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C9BFB0" w14:textId="3E505403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49" w:history="1">
        <w:r w:rsidRPr="00B61647">
          <w:rPr>
            <w:rStyle w:val="afff6"/>
            <w:noProof/>
          </w:rPr>
          <w:t>2.2 Разработка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CBB5BB" w14:textId="4DB99F46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0" w:history="1">
        <w:r w:rsidRPr="00B61647">
          <w:rPr>
            <w:rStyle w:val="afff6"/>
            <w:noProof/>
            <w:lang w:val="en-US"/>
          </w:rPr>
          <w:t>2.3</w:t>
        </w:r>
        <w:r w:rsidRPr="00B61647">
          <w:rPr>
            <w:rStyle w:val="afff6"/>
            <w:noProof/>
          </w:rPr>
          <w:t xml:space="preserve"> Написание </w:t>
        </w:r>
        <w:r w:rsidRPr="00B61647">
          <w:rPr>
            <w:rStyle w:val="afff6"/>
            <w:noProof/>
            <w:lang w:val="en-US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784E6" w14:textId="1AF5E23E" w:rsidR="007A6938" w:rsidRDefault="007A693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1" w:history="1">
        <w:r w:rsidRPr="00B61647">
          <w:rPr>
            <w:rStyle w:val="afff6"/>
            <w:noProof/>
          </w:rPr>
          <w:t>2.4 Разработка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824DB6" w14:textId="07E87B31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2" w:history="1">
        <w:r w:rsidRPr="00B61647">
          <w:rPr>
            <w:rStyle w:val="afff6"/>
            <w:noProof/>
          </w:rPr>
          <w:t>Вывод по практической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EC1702" w14:textId="0819CA50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3" w:history="1">
        <w:r w:rsidRPr="00B61647">
          <w:rPr>
            <w:rStyle w:val="afff6"/>
            <w:noProof/>
          </w:rPr>
          <w:t>Экономическое 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3B8409" w14:textId="3BA07287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4" w:history="1">
        <w:r w:rsidRPr="00B61647">
          <w:rPr>
            <w:rStyle w:val="afff6"/>
            <w:noProof/>
          </w:rPr>
          <w:t>Правила и нормы техники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454514" w14:textId="304ECCCB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5" w:history="1">
        <w:r w:rsidRPr="00B61647">
          <w:rPr>
            <w:rStyle w:val="afff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77FB1D" w14:textId="353481EC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6" w:history="1">
        <w:r w:rsidRPr="00B61647">
          <w:rPr>
            <w:rStyle w:val="afff6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E96246" w14:textId="6C1EDEE2" w:rsidR="007A693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54457" w:history="1">
        <w:r w:rsidRPr="00B61647">
          <w:rPr>
            <w:rStyle w:val="afff6"/>
            <w:noProof/>
          </w:rPr>
          <w:t>3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_Toc230054457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ADF6BB" w14:textId="4B6BEFFF" w:rsidR="00B950BB" w:rsidRPr="00180CA5" w:rsidRDefault="007A6938" w:rsidP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sectPr w:rsidR="00B950BB" w:rsidRPr="00180CA5" w:rsidSect="002D44DE">
          <w:footerReference w:type="default" r:id="rId10"/>
          <w:pgSz w:w="11906" w:h="16838" w:code="9"/>
          <w:pgMar w:top="794" w:right="624" w:bottom="851" w:left="1418" w:header="709" w:footer="709" w:gutter="0"/>
          <w:cols w:space="708"/>
          <w:docGrid w:linePitch="360"/>
        </w:sectPr>
      </w:pPr>
      <w:r>
        <w:fldChar w:fldCharType="end"/>
      </w:r>
    </w:p>
    <w:p w14:paraId="72C3C800" w14:textId="4B64EACF" w:rsidR="00FF33F3" w:rsidRDefault="00FF33F3" w:rsidP="007A6938">
      <w:pPr>
        <w:pStyle w:val="afffd"/>
      </w:pPr>
      <w:bookmarkStart w:id="2" w:name="_Toc230054364"/>
      <w:bookmarkStart w:id="3" w:name="_Toc230054440"/>
      <w:r>
        <w:lastRenderedPageBreak/>
        <w:t>Введение</w:t>
      </w:r>
      <w:bookmarkEnd w:id="2"/>
      <w:bookmarkEnd w:id="3"/>
    </w:p>
    <w:p w14:paraId="43D7282C" w14:textId="30E15555" w:rsidR="00FF33F3" w:rsidRDefault="00FF33F3" w:rsidP="007A6938">
      <w:pPr>
        <w:pStyle w:val="a7"/>
      </w:pPr>
      <w:bookmarkStart w:id="4" w:name="_Toc230054365"/>
      <w:bookmarkStart w:id="5" w:name="_Toc230054441"/>
      <w:r>
        <w:t>Концепция информационной системы</w:t>
      </w:r>
      <w:bookmarkEnd w:id="4"/>
      <w:bookmarkEnd w:id="5"/>
    </w:p>
    <w:p w14:paraId="685334C8" w14:textId="60820D2D" w:rsidR="00FF33F3" w:rsidRDefault="00FF33F3" w:rsidP="007A6938">
      <w:pPr>
        <w:pStyle w:val="a8"/>
      </w:pPr>
      <w:bookmarkStart w:id="6" w:name="_Toc230054366"/>
      <w:bookmarkStart w:id="7" w:name="_Toc230054442"/>
      <w:r>
        <w:t>Механика работы ИС</w:t>
      </w:r>
      <w:bookmarkEnd w:id="6"/>
      <w:bookmarkEnd w:id="7"/>
    </w:p>
    <w:p w14:paraId="5AA1E021" w14:textId="4F0ACF52" w:rsidR="00FF33F3" w:rsidRDefault="00FF33F3" w:rsidP="007A6938">
      <w:pPr>
        <w:pStyle w:val="a8"/>
      </w:pPr>
      <w:bookmarkStart w:id="8" w:name="_Toc230054367"/>
      <w:bookmarkStart w:id="9" w:name="_Toc230054443"/>
      <w:r>
        <w:t>Анализ аналогов проекта</w:t>
      </w:r>
      <w:bookmarkEnd w:id="8"/>
      <w:bookmarkEnd w:id="9"/>
    </w:p>
    <w:p w14:paraId="2B0A21AD" w14:textId="7AA17171" w:rsidR="00FF33F3" w:rsidRDefault="007A6938" w:rsidP="007A6938">
      <w:pPr>
        <w:pStyle w:val="a8"/>
      </w:pPr>
      <w:bookmarkStart w:id="10" w:name="_Toc230054368"/>
      <w:bookmarkStart w:id="11" w:name="_Toc230054444"/>
      <w:r>
        <w:t>Используемые технологии и инструменты</w:t>
      </w:r>
      <w:bookmarkEnd w:id="10"/>
      <w:bookmarkEnd w:id="11"/>
    </w:p>
    <w:p w14:paraId="0D29268F" w14:textId="2C755797" w:rsidR="00FF33F3" w:rsidRDefault="007A6938" w:rsidP="007A6938">
      <w:pPr>
        <w:pStyle w:val="a8"/>
      </w:pPr>
      <w:bookmarkStart w:id="12" w:name="_Toc230054369"/>
      <w:bookmarkStart w:id="13" w:name="_Toc230054445"/>
      <w:r>
        <w:t>Платформа развёртывания</w:t>
      </w:r>
      <w:bookmarkEnd w:id="12"/>
      <w:bookmarkEnd w:id="13"/>
    </w:p>
    <w:p w14:paraId="1675A967" w14:textId="08AC8046" w:rsidR="00FF33F3" w:rsidRDefault="00FF33F3" w:rsidP="00FF33F3">
      <w:pPr>
        <w:pStyle w:val="afffd"/>
      </w:pPr>
      <w:bookmarkStart w:id="14" w:name="_Toc230054370"/>
      <w:bookmarkStart w:id="15" w:name="_Toc230054446"/>
      <w:r>
        <w:t>Вывод по теоретической части</w:t>
      </w:r>
      <w:bookmarkEnd w:id="14"/>
      <w:bookmarkEnd w:id="15"/>
    </w:p>
    <w:p w14:paraId="0B2FD29A" w14:textId="6A56AE2F" w:rsidR="00FF33F3" w:rsidRDefault="00FF33F3" w:rsidP="00FF33F3">
      <w:pPr>
        <w:pStyle w:val="a7"/>
      </w:pPr>
      <w:bookmarkStart w:id="16" w:name="_Toc230054371"/>
      <w:bookmarkStart w:id="17" w:name="_Toc230054447"/>
      <w:r>
        <w:t>Проектирование и разработка информационной системы</w:t>
      </w:r>
      <w:bookmarkEnd w:id="16"/>
      <w:bookmarkEnd w:id="17"/>
    </w:p>
    <w:p w14:paraId="36419819" w14:textId="128CCB57" w:rsidR="00FF33F3" w:rsidRDefault="00FF33F3" w:rsidP="00FF33F3">
      <w:pPr>
        <w:pStyle w:val="a8"/>
      </w:pPr>
      <w:bookmarkStart w:id="18" w:name="_Toc230054372"/>
      <w:bookmarkStart w:id="19" w:name="_Toc230054448"/>
      <w:r>
        <w:t>Проектирование системы</w:t>
      </w:r>
      <w:bookmarkEnd w:id="18"/>
      <w:bookmarkEnd w:id="19"/>
    </w:p>
    <w:p w14:paraId="3FFB5F9B" w14:textId="4BB5E7B3" w:rsidR="00FF33F3" w:rsidRDefault="00FF33F3" w:rsidP="00FF33F3">
      <w:pPr>
        <w:pStyle w:val="a8"/>
      </w:pPr>
      <w:bookmarkStart w:id="20" w:name="_Toc230054373"/>
      <w:bookmarkStart w:id="21" w:name="_Toc230054449"/>
      <w:r>
        <w:t>Разработка базы данных</w:t>
      </w:r>
      <w:bookmarkEnd w:id="20"/>
      <w:bookmarkEnd w:id="21"/>
    </w:p>
    <w:p w14:paraId="722F54CF" w14:textId="1421A110" w:rsidR="00FF33F3" w:rsidRDefault="00FF33F3" w:rsidP="00FF33F3">
      <w:pPr>
        <w:pStyle w:val="a8"/>
        <w:rPr>
          <w:lang w:val="en-US"/>
        </w:rPr>
      </w:pPr>
      <w:bookmarkStart w:id="22" w:name="_Toc230054374"/>
      <w:bookmarkStart w:id="23" w:name="_Toc230054450"/>
      <w:r>
        <w:t xml:space="preserve">Написание </w:t>
      </w:r>
      <w:r>
        <w:rPr>
          <w:lang w:val="en-US"/>
        </w:rPr>
        <w:t>API</w:t>
      </w:r>
      <w:bookmarkEnd w:id="22"/>
      <w:bookmarkEnd w:id="23"/>
    </w:p>
    <w:p w14:paraId="6FC4D896" w14:textId="616F77B3" w:rsidR="00FF33F3" w:rsidRDefault="00FF33F3" w:rsidP="00FF33F3">
      <w:pPr>
        <w:pStyle w:val="a8"/>
      </w:pPr>
      <w:bookmarkStart w:id="24" w:name="_Toc230054375"/>
      <w:bookmarkStart w:id="25" w:name="_Toc230054451"/>
      <w:r>
        <w:t>Разработка сайта</w:t>
      </w:r>
      <w:bookmarkEnd w:id="24"/>
      <w:bookmarkEnd w:id="25"/>
    </w:p>
    <w:p w14:paraId="71C6B293" w14:textId="1F68F0E9" w:rsidR="00FF33F3" w:rsidRDefault="00FF33F3" w:rsidP="00FF33F3">
      <w:pPr>
        <w:pStyle w:val="afffd"/>
      </w:pPr>
      <w:bookmarkStart w:id="26" w:name="_Toc230054376"/>
      <w:bookmarkStart w:id="27" w:name="_Toc230054452"/>
      <w:r>
        <w:t>Вывод по практической части</w:t>
      </w:r>
      <w:bookmarkEnd w:id="26"/>
      <w:bookmarkEnd w:id="27"/>
    </w:p>
    <w:p w14:paraId="4054E233" w14:textId="51F35CA2" w:rsidR="00FF33F3" w:rsidRDefault="00FF33F3" w:rsidP="00FF33F3">
      <w:pPr>
        <w:pStyle w:val="afffd"/>
      </w:pPr>
      <w:bookmarkStart w:id="28" w:name="_Toc230054377"/>
      <w:bookmarkStart w:id="29" w:name="_Toc230054453"/>
      <w:r>
        <w:t>Экономическое обоснование разработки</w:t>
      </w:r>
      <w:bookmarkEnd w:id="28"/>
      <w:bookmarkEnd w:id="29"/>
    </w:p>
    <w:p w14:paraId="209FBCC5" w14:textId="70B0F693" w:rsidR="00FF33F3" w:rsidRDefault="00FF33F3" w:rsidP="00FF33F3">
      <w:pPr>
        <w:pStyle w:val="afffd"/>
      </w:pPr>
      <w:bookmarkStart w:id="30" w:name="_Toc230054378"/>
      <w:bookmarkStart w:id="31" w:name="_Toc230054454"/>
      <w:r>
        <w:t>Правила и нормы техники безопасности</w:t>
      </w:r>
      <w:bookmarkEnd w:id="30"/>
      <w:bookmarkEnd w:id="31"/>
    </w:p>
    <w:p w14:paraId="3B61AF53" w14:textId="3A749139" w:rsidR="00FF33F3" w:rsidRPr="007A6938" w:rsidRDefault="00FF33F3" w:rsidP="007A6938">
      <w:pPr>
        <w:pStyle w:val="affff4"/>
      </w:pPr>
      <w:bookmarkStart w:id="32" w:name="_Toc230054379"/>
      <w:r w:rsidRPr="007A6938">
        <w:t>Общие требования техники безопасности</w:t>
      </w:r>
      <w:bookmarkEnd w:id="32"/>
    </w:p>
    <w:p w14:paraId="2D8FC730" w14:textId="5A355CF6" w:rsidR="00FF33F3" w:rsidRPr="007A6938" w:rsidRDefault="00FF33F3" w:rsidP="007A6938">
      <w:pPr>
        <w:pStyle w:val="affff4"/>
      </w:pPr>
      <w:bookmarkStart w:id="33" w:name="_Toc230054380"/>
      <w:r w:rsidRPr="007A6938">
        <w:t>Требования к организации рабочего места разработчика</w:t>
      </w:r>
      <w:bookmarkEnd w:id="33"/>
    </w:p>
    <w:p w14:paraId="7FD95393" w14:textId="7B388A21" w:rsidR="00FF33F3" w:rsidRPr="007A6938" w:rsidRDefault="00FF33F3" w:rsidP="007A6938">
      <w:pPr>
        <w:pStyle w:val="affff4"/>
      </w:pPr>
      <w:bookmarkStart w:id="34" w:name="_Toc230054381"/>
      <w:r w:rsidRPr="007A6938">
        <w:t>Требования безопасности перед началом работы</w:t>
      </w:r>
      <w:bookmarkEnd w:id="34"/>
    </w:p>
    <w:p w14:paraId="4F68381F" w14:textId="432BE26B" w:rsidR="00FF33F3" w:rsidRPr="007A6938" w:rsidRDefault="00FF33F3" w:rsidP="007A6938">
      <w:pPr>
        <w:pStyle w:val="affff4"/>
      </w:pPr>
      <w:bookmarkStart w:id="35" w:name="_Toc230054382"/>
      <w:r w:rsidRPr="007A6938">
        <w:lastRenderedPageBreak/>
        <w:t>Требования безопасности во время работы</w:t>
      </w:r>
      <w:bookmarkEnd w:id="35"/>
    </w:p>
    <w:p w14:paraId="6C3DD1B4" w14:textId="1288ACE5" w:rsidR="00FF33F3" w:rsidRPr="007A6938" w:rsidRDefault="00FF33F3" w:rsidP="007A6938">
      <w:pPr>
        <w:pStyle w:val="affff4"/>
      </w:pPr>
      <w:bookmarkStart w:id="36" w:name="_Toc230054383"/>
      <w:r w:rsidRPr="007A6938">
        <w:t>Требования безопасности в аварийных ситуациях</w:t>
      </w:r>
      <w:bookmarkEnd w:id="36"/>
    </w:p>
    <w:p w14:paraId="176BE85A" w14:textId="6840E496" w:rsidR="00FF33F3" w:rsidRPr="007A6938" w:rsidRDefault="00FF33F3" w:rsidP="007A6938">
      <w:pPr>
        <w:pStyle w:val="affff4"/>
      </w:pPr>
      <w:bookmarkStart w:id="37" w:name="_Toc230054384"/>
      <w:r w:rsidRPr="007A6938">
        <w:t>Требования безопасности после окончания работы</w:t>
      </w:r>
      <w:bookmarkEnd w:id="37"/>
    </w:p>
    <w:p w14:paraId="5BEFF404" w14:textId="0221CA9E" w:rsidR="00FF33F3" w:rsidRPr="00FF33F3" w:rsidRDefault="00FF33F3" w:rsidP="00FF33F3">
      <w:pPr>
        <w:pStyle w:val="afffd"/>
      </w:pPr>
      <w:bookmarkStart w:id="38" w:name="_Toc230054385"/>
      <w:bookmarkStart w:id="39" w:name="_Toc230054455"/>
      <w:r>
        <w:t>Заключение</w:t>
      </w:r>
      <w:bookmarkEnd w:id="38"/>
      <w:bookmarkEnd w:id="39"/>
    </w:p>
    <w:p w14:paraId="73CEEE04" w14:textId="169DD7C9" w:rsidR="0043228B" w:rsidRPr="00FF33F3" w:rsidRDefault="0043228B">
      <w:r w:rsidRPr="00FF33F3">
        <w:br w:type="page"/>
      </w:r>
    </w:p>
    <w:p w14:paraId="358BD95A" w14:textId="6305F8C0" w:rsidR="0043228B" w:rsidRDefault="0043228B" w:rsidP="0043228B">
      <w:pPr>
        <w:pStyle w:val="afffd"/>
      </w:pPr>
      <w:bookmarkStart w:id="40" w:name="_Toc230054386"/>
      <w:bookmarkStart w:id="41" w:name="_Toc230054456"/>
      <w:r>
        <w:lastRenderedPageBreak/>
        <w:t xml:space="preserve">Список </w:t>
      </w:r>
      <w:r w:rsidR="00FF33F3">
        <w:t>используемых источников</w:t>
      </w:r>
      <w:bookmarkEnd w:id="40"/>
      <w:bookmarkEnd w:id="41"/>
    </w:p>
    <w:p w14:paraId="1E4B1E65" w14:textId="77777777" w:rsidR="0043228B" w:rsidRPr="0043228B" w:rsidRDefault="0043228B" w:rsidP="0043228B">
      <w:pPr>
        <w:pStyle w:val="aff6"/>
      </w:pPr>
    </w:p>
    <w:p w14:paraId="173DA79F" w14:textId="7126AD30" w:rsidR="00B04B26" w:rsidRDefault="00B04B26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51F0A5C2" w14:textId="164C99B3" w:rsidR="00B43325" w:rsidRDefault="00B04B26" w:rsidP="00B04B26">
      <w:pPr>
        <w:pStyle w:val="afff0"/>
      </w:pPr>
      <w:bookmarkStart w:id="42" w:name="_Toc230054387"/>
      <w:bookmarkStart w:id="43" w:name="_Toc230054457"/>
      <w:r>
        <w:lastRenderedPageBreak/>
        <w:t>ПРИЛОЖЕНИЕ</w:t>
      </w:r>
      <w:bookmarkEnd w:id="42"/>
      <w:bookmarkEnd w:id="43"/>
    </w:p>
    <w:p w14:paraId="49908317" w14:textId="240B0279" w:rsidR="00A3057D" w:rsidRPr="00A3057D" w:rsidRDefault="00A3057D" w:rsidP="00A3057D">
      <w:pPr>
        <w:pStyle w:val="aff6"/>
        <w:jc w:val="center"/>
        <w:rPr>
          <w:b/>
          <w:bCs/>
        </w:rPr>
      </w:pPr>
      <w:r w:rsidRPr="00A3057D">
        <w:rPr>
          <w:b/>
          <w:bCs/>
          <w:lang w:val="en-US"/>
        </w:rPr>
        <w:t>[</w:t>
      </w:r>
      <w:r w:rsidRPr="00A3057D">
        <w:rPr>
          <w:b/>
          <w:bCs/>
        </w:rPr>
        <w:t>Электронный ресурс</w:t>
      </w:r>
      <w:r w:rsidRPr="00A3057D">
        <w:rPr>
          <w:b/>
          <w:bCs/>
          <w:lang w:val="en-US"/>
        </w:rPr>
        <w:t>]</w:t>
      </w:r>
    </w:p>
    <w:p w14:paraId="75AB545F" w14:textId="17B84CD3" w:rsidR="00A3057D" w:rsidRDefault="00A3057D" w:rsidP="00A3057D">
      <w:pPr>
        <w:pStyle w:val="aff6"/>
        <w:jc w:val="center"/>
        <w:rPr>
          <w:b/>
          <w:bCs/>
        </w:rPr>
      </w:pPr>
      <w:r w:rsidRPr="00A3057D">
        <w:rPr>
          <w:b/>
          <w:bCs/>
        </w:rPr>
        <w:t>«Наименование»</w:t>
      </w:r>
    </w:p>
    <w:p w14:paraId="032CF111" w14:textId="5BC7BF3A" w:rsidR="00A3057D" w:rsidRDefault="00A3057D" w:rsidP="00A3057D">
      <w:pPr>
        <w:pStyle w:val="aff6"/>
        <w:jc w:val="center"/>
      </w:pPr>
      <w:r>
        <w:t xml:space="preserve">Репозиторий: </w:t>
      </w:r>
      <w:hyperlink r:id="rId11" w:history="1">
        <w:r w:rsidRPr="008333E3">
          <w:rPr>
            <w:rStyle w:val="afff6"/>
            <w:lang w:val="en-US"/>
          </w:rPr>
          <w:t>https</w:t>
        </w:r>
        <w:r w:rsidRPr="008333E3">
          <w:rPr>
            <w:rStyle w:val="afff6"/>
          </w:rPr>
          <w:t>://</w:t>
        </w:r>
        <w:proofErr w:type="spellStart"/>
        <w:r w:rsidRPr="008333E3">
          <w:rPr>
            <w:rStyle w:val="afff6"/>
            <w:lang w:val="en-US"/>
          </w:rPr>
          <w:t>github</w:t>
        </w:r>
        <w:proofErr w:type="spellEnd"/>
        <w:r w:rsidRPr="008333E3">
          <w:rPr>
            <w:rStyle w:val="afff6"/>
          </w:rPr>
          <w:t>.</w:t>
        </w:r>
        <w:r w:rsidRPr="008333E3">
          <w:rPr>
            <w:rStyle w:val="afff6"/>
            <w:lang w:val="en-US"/>
          </w:rPr>
          <w:t>com</w:t>
        </w:r>
        <w:r w:rsidRPr="008333E3">
          <w:rPr>
            <w:rStyle w:val="afff6"/>
          </w:rPr>
          <w:t>/</w:t>
        </w:r>
        <w:proofErr w:type="spellStart"/>
        <w:r w:rsidRPr="008333E3">
          <w:rPr>
            <w:rStyle w:val="afff6"/>
            <w:lang w:val="en-US"/>
          </w:rPr>
          <w:t>AvengerAnubis</w:t>
        </w:r>
        <w:proofErr w:type="spellEnd"/>
        <w:r w:rsidRPr="008333E3">
          <w:rPr>
            <w:rStyle w:val="afff6"/>
          </w:rPr>
          <w:t>/</w:t>
        </w:r>
        <w:proofErr w:type="spellStart"/>
        <w:r w:rsidRPr="008333E3">
          <w:rPr>
            <w:rStyle w:val="afff6"/>
            <w:lang w:val="en-US"/>
          </w:rPr>
          <w:t>avvokzal</w:t>
        </w:r>
        <w:proofErr w:type="spellEnd"/>
        <w:r w:rsidRPr="008333E3">
          <w:rPr>
            <w:rStyle w:val="afff6"/>
          </w:rPr>
          <w:t>-</w:t>
        </w:r>
        <w:r w:rsidRPr="008333E3">
          <w:rPr>
            <w:rStyle w:val="afff6"/>
            <w:lang w:val="en-US"/>
          </w:rPr>
          <w:t>repo</w:t>
        </w:r>
      </w:hyperlink>
    </w:p>
    <w:p w14:paraId="40A0A18B" w14:textId="33D986A6" w:rsidR="00A3057D" w:rsidRPr="00A3057D" w:rsidRDefault="00A3057D" w:rsidP="00A3057D">
      <w:pPr>
        <w:pStyle w:val="aff6"/>
        <w:jc w:val="center"/>
      </w:pPr>
      <w:r>
        <w:t xml:space="preserve">Сайт: </w:t>
      </w:r>
      <w:hyperlink r:id="rId12" w:history="1">
        <w:r w:rsidRPr="008333E3">
          <w:rPr>
            <w:rStyle w:val="afff6"/>
          </w:rPr>
          <w:t>https://avvokzal-repo.vercel.app/</w:t>
        </w:r>
      </w:hyperlink>
    </w:p>
    <w:p w14:paraId="20E09D4F" w14:textId="77777777" w:rsidR="00A3057D" w:rsidRPr="00A3057D" w:rsidRDefault="00A3057D" w:rsidP="00A3057D">
      <w:pPr>
        <w:pStyle w:val="aff6"/>
        <w:jc w:val="center"/>
      </w:pPr>
    </w:p>
    <w:sectPr w:rsidR="00A3057D" w:rsidRPr="00A3057D" w:rsidSect="002D44DE">
      <w:footerReference w:type="default" r:id="rId13"/>
      <w:pgSz w:w="11906" w:h="16838" w:code="9"/>
      <w:pgMar w:top="794" w:right="62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9F2A1" w14:textId="77777777" w:rsidR="004A6075" w:rsidRDefault="004A6075" w:rsidP="002D44DE">
      <w:pPr>
        <w:spacing w:after="0" w:line="240" w:lineRule="auto"/>
      </w:pPr>
      <w:r>
        <w:separator/>
      </w:r>
    </w:p>
  </w:endnote>
  <w:endnote w:type="continuationSeparator" w:id="0">
    <w:p w14:paraId="1B4F5310" w14:textId="77777777" w:rsidR="004A6075" w:rsidRDefault="004A6075" w:rsidP="002D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3F77" w14:textId="4CE3C81E" w:rsidR="002D44DE" w:rsidRPr="002D44DE" w:rsidRDefault="002D44DE" w:rsidP="002D44DE">
    <w:pPr>
      <w:pStyle w:val="aff6"/>
      <w:ind w:firstLine="0"/>
      <w:jc w:val="center"/>
    </w:pPr>
    <w:r w:rsidRPr="002D44DE">
      <w:t>Пермь,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9F35" w14:textId="3ECA09CA" w:rsidR="00B950BB" w:rsidRPr="002D44DE" w:rsidRDefault="00FF33F3" w:rsidP="00FF33F3">
    <w:pPr>
      <w:pStyle w:val="aff6"/>
      <w:tabs>
        <w:tab w:val="center" w:pos="4932"/>
        <w:tab w:val="left" w:pos="8625"/>
      </w:tabs>
      <w:ind w:firstLine="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E64D24" wp14:editId="4E984B3A">
              <wp:simplePos x="0" y="0"/>
              <wp:positionH relativeFrom="margin">
                <wp:align>right</wp:align>
              </wp:positionH>
              <wp:positionV relativeFrom="paragraph">
                <wp:posOffset>9525</wp:posOffset>
              </wp:positionV>
              <wp:extent cx="1842770" cy="491490"/>
              <wp:effectExtent l="0" t="0" r="5080" b="3810"/>
              <wp:wrapNone/>
              <wp:docPr id="1572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42770" cy="491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0516D" w14:textId="77777777" w:rsidR="00FF33F3" w:rsidRDefault="00FF33F3" w:rsidP="00FF33F3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36"/>
                            </w:rPr>
                            <w:t>ГБПОУ «ПТПИТ»</w:t>
                          </w:r>
                        </w:p>
                        <w:p w14:paraId="5510A979" w14:textId="72001C37" w:rsidR="00FF33F3" w:rsidRDefault="00FF33F3" w:rsidP="00FF33F3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36"/>
                            </w:rPr>
                            <w:t>гр.2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36"/>
                            </w:rPr>
                            <w:t>2ИСП2</w:t>
                          </w:r>
                        </w:p>
                        <w:p w14:paraId="7B426FDA" w14:textId="77777777" w:rsidR="00FF33F3" w:rsidRDefault="00FF33F3" w:rsidP="00FF33F3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E64D24" id="Rectangle 39" o:spid="_x0000_s1026" style="position:absolute;margin-left:93.9pt;margin-top:.75pt;width:145.1pt;height:38.7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" filled="f" stroked="f">
              <v:textbox inset="1pt,1pt,1pt,1pt">
                <w:txbxContent>
                  <w:p w14:paraId="6810516D" w14:textId="77777777" w:rsidR="00FF33F3" w:rsidRDefault="00FF33F3" w:rsidP="00FF33F3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i/>
                        <w:sz w:val="28"/>
                        <w:szCs w:val="36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8"/>
                        <w:szCs w:val="36"/>
                      </w:rPr>
                      <w:t>ГБПОУ «ПТПИТ»</w:t>
                    </w:r>
                  </w:p>
                  <w:p w14:paraId="5510A979" w14:textId="72001C37" w:rsidR="00FF33F3" w:rsidRDefault="00FF33F3" w:rsidP="00FF33F3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i/>
                        <w:iCs/>
                        <w:sz w:val="28"/>
                        <w:szCs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36"/>
                      </w:rPr>
                      <w:t>гр.2</w:t>
                    </w:r>
                    <w: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36"/>
                      </w:rPr>
                      <w:t>2ИСП2</w:t>
                    </w:r>
                  </w:p>
                  <w:p w14:paraId="7B426FDA" w14:textId="77777777" w:rsidR="00FF33F3" w:rsidRDefault="00FF33F3" w:rsidP="00FF33F3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tab/>
    </w:r>
    <w:r w:rsidR="00B950BB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59BAB54" wp14:editId="7008AE39">
              <wp:simplePos x="0" y="0"/>
              <wp:positionH relativeFrom="page">
                <wp:posOffset>692150</wp:posOffset>
              </wp:positionH>
              <wp:positionV relativeFrom="page">
                <wp:posOffset>143510</wp:posOffset>
              </wp:positionV>
              <wp:extent cx="6554470" cy="10309225"/>
              <wp:effectExtent l="15875" t="19685" r="20955" b="15240"/>
              <wp:wrapNone/>
              <wp:docPr id="10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1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B0A6D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536326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F8B90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44780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F0E10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5BD7A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B595F" w14:textId="77777777" w:rsidR="00B950BB" w:rsidRPr="005C207B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14B7F" w14:textId="77777777" w:rsidR="000203CF" w:rsidRDefault="000203CF" w:rsidP="000203CF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 xml:space="preserve">ВКР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</w:rPr>
                              <w:t>09.02.05.20.4.2.14</w:t>
                            </w:r>
                          </w:p>
                          <w:p w14:paraId="25A1109D" w14:textId="77777777" w:rsidR="00B950BB" w:rsidRPr="0094533D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  <w:p w14:paraId="2F071F91" w14:textId="77777777" w:rsidR="00B950BB" w:rsidRPr="00743995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F52D0EC" w14:textId="77777777" w:rsidR="00B950BB" w:rsidRPr="00430FCE" w:rsidRDefault="00B950BB" w:rsidP="00B950B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3D123" w14:textId="77777777" w:rsidR="00B950BB" w:rsidRPr="00430FCE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430F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254FD" w14:textId="76C162FC" w:rsidR="00B950BB" w:rsidRPr="00AD2ED6" w:rsidRDefault="00B950BB" w:rsidP="00B950BB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Бурдышев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О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A267E" w14:textId="77777777" w:rsidR="00B950BB" w:rsidRPr="00B950BB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B950BB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64A33" w14:textId="1258E121" w:rsidR="00B950BB" w:rsidRPr="00AD2ED6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Филимонов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А.Ю.</w:t>
                              </w:r>
                            </w:p>
                            <w:p w14:paraId="37D94EC2" w14:textId="77777777" w:rsidR="00B950BB" w:rsidRPr="00430FCE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56860" w14:textId="77777777" w:rsidR="00B950BB" w:rsidRPr="00A50CDD" w:rsidRDefault="00B950BB" w:rsidP="00B950BB">
                              <w:pPr>
                                <w:pStyle w:val="afff9"/>
                                <w:rPr>
                                  <w:rFonts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C19BA" w14:textId="77777777" w:rsidR="00B950BB" w:rsidRDefault="00B950BB" w:rsidP="00B950B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36D21" w14:textId="77777777" w:rsidR="00B950BB" w:rsidRPr="00430FCE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30F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Н. Контр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оль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6BD0C" w14:textId="76AB25B5" w:rsidR="00B950BB" w:rsidRPr="00AD2ED6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Филимонов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Ю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F25707" w14:textId="77777777" w:rsidR="00B950BB" w:rsidRPr="00430FCE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 w:rsidRPr="00430F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F2E52" w14:textId="77777777" w:rsidR="00FF33F3" w:rsidRDefault="00FF33F3" w:rsidP="00FF33F3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Клюева Г.А.</w:t>
                              </w:r>
                            </w:p>
                            <w:p w14:paraId="52332A51" w14:textId="77777777" w:rsidR="00B950BB" w:rsidRPr="004617D3" w:rsidRDefault="00B950BB" w:rsidP="00B950BB">
                              <w:pPr>
                                <w:pStyle w:val="afff9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2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71B49" w14:textId="77777777" w:rsidR="00B950BB" w:rsidRPr="0094623E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243DD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Разработка сайта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рекомендаций фильмов</w:t>
                            </w:r>
                            <w:r w:rsidRPr="009243DD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«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Movie</w:t>
                            </w:r>
                            <w:r w:rsidRPr="00FC0F7F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Site</w:t>
                            </w:r>
                            <w:r w:rsidRPr="009243DD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»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на основе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PHP</w:t>
                            </w:r>
                          </w:p>
                          <w:p w14:paraId="246EB0BD" w14:textId="77777777" w:rsidR="00B950BB" w:rsidRPr="00A046F3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8EFFF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Лит</w:t>
                            </w:r>
                            <w:proofErr w:type="spellEnd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A01EE" w14:textId="77777777" w:rsidR="00B950BB" w:rsidRPr="00430FCE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0F293" w14:textId="19505DD1" w:rsidR="00B950BB" w:rsidRPr="00942D87" w:rsidRDefault="00B950BB" w:rsidP="00B950BB">
                            <w:pPr>
                              <w:pStyle w:val="afff9"/>
                              <w:jc w:val="center"/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instrText xml:space="preserve"> NUMPAGES  \# "0"  \* MERGEFORMAT </w:instrText>
                            </w: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U" w:hAnsi="GOST Type BU"/>
                                <w:noProof/>
                                <w:sz w:val="22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9BAB54" id="Group 21" o:spid="_x0000_s1027" style="position:absolute;margin-left:54.5pt;margin-top:11.3pt;width:516.1pt;height:811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">
              <v:rect id="Rectangle 2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PMwQAAANs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H+A31/CATL9AQAA//8DAFBLAQItABQABgAIAAAAIQDb4fbL7gAAAIUBAAATAAAAAAAAAAAAAAAA&#10;AAAAAABbQ29udGVudF9UeXBlc10ueG1sUEsBAi0AFAAGAAgAAAAhAFr0LFu/AAAAFQEAAAsAAAAA&#10;AAAAAAAAAAAAHwEAAF9yZWxzLy5yZWxzUEsBAi0AFAAGAAgAAAAhAJRsM8zBAAAA2wAAAA8AAAAA&#10;AAAAAAAAAAAABwIAAGRycy9kb3ducmV2LnhtbFBLBQYAAAAAAwADALcAAAD1AgAAAAA=&#10;" filled="f" strokeweight="2pt"/>
              <v:line id="Line 23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4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5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7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28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29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3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3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rect id="Rectangle 32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2FB0A6D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0536326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2F8F8B90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18D44780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6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606F0E10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5935BD7A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519B595F" w14:textId="77777777" w:rsidR="00B950BB" w:rsidRPr="005C207B" w:rsidRDefault="00B950BB" w:rsidP="00B950BB">
                      <w:pPr>
                        <w:pStyle w:val="afff9"/>
                        <w:jc w:val="center"/>
                        <w:rPr>
                          <w:rFonts w:ascii="GOST Type BU" w:hAnsi="GOST Type BU" w:cs="GOST Type BU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OST Type BU" w:hAnsi="GOST Type BU" w:cs="GOST Type BU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_x0000_s1045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65114B7F" w14:textId="77777777" w:rsidR="000203CF" w:rsidRDefault="000203CF" w:rsidP="000203CF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 xml:space="preserve">ВКР </w:t>
                      </w:r>
                      <w:r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</w:rPr>
                        <w:t>09.02.05.20.4.2.14</w:t>
                      </w:r>
                    </w:p>
                    <w:p w14:paraId="25A1109D" w14:textId="77777777" w:rsidR="00B950BB" w:rsidRPr="0094533D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</w:pPr>
                    </w:p>
                    <w:p w14:paraId="2F071F91" w14:textId="77777777" w:rsidR="00B950BB" w:rsidRPr="00743995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  <w:lang w:val="en-US"/>
                        </w:rPr>
                      </w:pPr>
                    </w:p>
                    <w:p w14:paraId="3F52D0EC" w14:textId="77777777" w:rsidR="00B950BB" w:rsidRPr="00430FCE" w:rsidRDefault="00B950BB" w:rsidP="00B950BB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  <v:line id="Line 40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41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42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43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Line 44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group id="Group 45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46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E43D123" w14:textId="77777777" w:rsidR="00B950BB" w:rsidRPr="00430FCE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430FCE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Разраб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отал</w:t>
                        </w:r>
                      </w:p>
                    </w:txbxContent>
                  </v:textbox>
                </v:rect>
                <v:rect id="Rectangle 47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2E254FD" w14:textId="76C162FC" w:rsidR="00B950BB" w:rsidRPr="00AD2ED6" w:rsidRDefault="00B950BB" w:rsidP="00B950BB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Бурдышев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И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О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48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4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27A267E" w14:textId="77777777" w:rsidR="00B950BB" w:rsidRPr="00B950BB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 w:rsidRPr="00B950B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50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21864A33" w14:textId="1258E121" w:rsidR="00B950BB" w:rsidRPr="00AD2ED6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Филимонов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А.Ю.</w:t>
                        </w:r>
                      </w:p>
                      <w:p w14:paraId="37D94EC2" w14:textId="77777777" w:rsidR="00B950BB" w:rsidRPr="00430FCE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5"/>
                            <w:szCs w:val="15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1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Rectangle 5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2D256860" w14:textId="77777777" w:rsidR="00B950BB" w:rsidRPr="00A50CDD" w:rsidRDefault="00B950BB" w:rsidP="00B950BB">
                        <w:pPr>
                          <w:pStyle w:val="afff9"/>
                          <w:rPr>
                            <w:rFonts w:cs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23AC19BA" w14:textId="77777777" w:rsidR="00B950BB" w:rsidRDefault="00B950BB" w:rsidP="00B950BB"/>
                    </w:txbxContent>
                  </v:textbox>
                </v:rect>
              </v:group>
              <v:group id="Group 54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55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3B236D21" w14:textId="77777777" w:rsidR="00B950BB" w:rsidRPr="00430FCE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 w:rsidRPr="00430F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Н. Контр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оль</w:t>
                        </w:r>
                        <w:proofErr w:type="spellEnd"/>
                      </w:p>
                    </w:txbxContent>
                  </v:textbox>
                </v:rect>
                <v:rect id="Rectangle 5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C76BD0C" w14:textId="76AB25B5" w:rsidR="00B950BB" w:rsidRPr="00AD2ED6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Филимонов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Ю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7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58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08F25707" w14:textId="77777777" w:rsidR="00B950BB" w:rsidRPr="00430FCE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430F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59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63FF2E52" w14:textId="77777777" w:rsidR="00FF33F3" w:rsidRDefault="00FF33F3" w:rsidP="00FF33F3">
                        <w:pPr>
                          <w:pStyle w:val="afff9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Клюева Г.А.</w:t>
                        </w:r>
                      </w:p>
                      <w:p w14:paraId="52332A51" w14:textId="77777777" w:rsidR="00B950BB" w:rsidRPr="004617D3" w:rsidRDefault="00B950BB" w:rsidP="00B950BB">
                        <w:pPr>
                          <w:pStyle w:val="afff9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rect id="Rectangle 61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FC71B49" w14:textId="77777777" w:rsidR="00B950BB" w:rsidRPr="0094623E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9243DD">
                        <w:rPr>
                          <w:rFonts w:ascii="Times New Roman" w:hAnsi="Times New Roman" w:cs="Times New Roman"/>
                          <w:i/>
                        </w:rPr>
                        <w:t xml:space="preserve">Разработка сайта 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рекомендаций фильмов</w:t>
                      </w:r>
                      <w:r w:rsidRPr="009243DD">
                        <w:rPr>
                          <w:rFonts w:ascii="Times New Roman" w:hAnsi="Times New Roman" w:cs="Times New Roman"/>
                          <w:i/>
                        </w:rPr>
                        <w:t xml:space="preserve"> «</w:t>
                      </w: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Movie</w:t>
                      </w:r>
                      <w:r w:rsidRPr="00FC0F7F">
                        <w:rPr>
                          <w:rFonts w:ascii="Times New Roman" w:hAnsi="Times New Roman" w:cs="Times New Roman"/>
                          <w:i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Site</w:t>
                      </w:r>
                      <w:r w:rsidRPr="009243DD">
                        <w:rPr>
                          <w:rFonts w:ascii="Times New Roman" w:hAnsi="Times New Roman" w:cs="Times New Roman"/>
                          <w:i/>
                        </w:rPr>
                        <w:t xml:space="preserve">» 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 xml:space="preserve">на основе </w:t>
                      </w: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PHP</w:t>
                      </w:r>
                    </w:p>
                    <w:p w14:paraId="246EB0BD" w14:textId="77777777" w:rsidR="00B950BB" w:rsidRPr="00A046F3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</w:txbxContent>
                </v:textbox>
              </v:rect>
              <v:line id="Line 62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3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4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rect id="Rectangle 65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558EFFF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Лит</w:t>
                      </w:r>
                      <w:proofErr w:type="spellEnd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6BDA01EE" w14:textId="77777777" w:rsidR="00B950BB" w:rsidRPr="00430FCE" w:rsidRDefault="00B950BB" w:rsidP="00B950BB">
                      <w:pPr>
                        <w:pStyle w:val="afff9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550F293" w14:textId="19505DD1" w:rsidR="00B950BB" w:rsidRPr="00942D87" w:rsidRDefault="00B950BB" w:rsidP="00B950BB">
                      <w:pPr>
                        <w:pStyle w:val="afff9"/>
                        <w:jc w:val="center"/>
                        <w:rPr>
                          <w:rFonts w:ascii="GOST Type BU" w:hAnsi="GOST Type BU"/>
                          <w:sz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instrText xml:space="preserve"> NUMPAGES  \# "0"  \* MERGEFORMAT </w:instrText>
                      </w: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GOST Type BU" w:hAnsi="GOST Type BU"/>
                          <w:noProof/>
                          <w:sz w:val="22"/>
                          <w:lang w:val="ru-RU"/>
                        </w:rPr>
                        <w:t>4</w:t>
                      </w: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line id="Line 68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9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w10:wrap anchorx="page" anchory="page"/>
              <w10:anchorlock/>
            </v:group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8FDC" w14:textId="103F66F3" w:rsidR="000203CF" w:rsidRPr="002D44DE" w:rsidRDefault="000203CF" w:rsidP="002D44DE">
    <w:pPr>
      <w:pStyle w:val="aff6"/>
      <w:ind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B5D37AA" wp14:editId="722D6838">
              <wp:simplePos x="0" y="0"/>
              <wp:positionH relativeFrom="page">
                <wp:posOffset>717550</wp:posOffset>
              </wp:positionH>
              <wp:positionV relativeFrom="page">
                <wp:posOffset>203200</wp:posOffset>
              </wp:positionV>
              <wp:extent cx="6487795" cy="10258425"/>
              <wp:effectExtent l="12700" t="12700" r="14605" b="15875"/>
              <wp:wrapNone/>
              <wp:docPr id="6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6C3A0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B8547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84B875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514CE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BF46E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D18BE" w14:textId="77777777" w:rsidR="000203CF" w:rsidRPr="00977FCF" w:rsidRDefault="000203CF" w:rsidP="000203CF">
                            <w:pPr>
                              <w:spacing w:line="240" w:lineRule="auto"/>
                              <w:rPr>
                                <w:rFonts w:ascii="GOST Type BU" w:hAnsi="GOST Type BU" w:cs="GOST Type BU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 w:cs="GOST Type BU"/>
                                <w:i/>
                                <w:iCs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B29BB" w14:textId="77777777" w:rsidR="000203CF" w:rsidRPr="00700A2C" w:rsidRDefault="000203CF" w:rsidP="000203CF">
                            <w:pPr>
                              <w:pStyle w:val="afff4"/>
                              <w:jc w:val="center"/>
                            </w:pP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iCs/>
                                <w:noProof/>
                                <w:sz w:val="32"/>
                                <w:szCs w:val="32"/>
                              </w:rPr>
                              <w:t>39</w:t>
                            </w: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7FECDCAC" w14:textId="77777777" w:rsidR="000203CF" w:rsidRPr="00AD0C1A" w:rsidRDefault="000203CF" w:rsidP="000203CF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DAA859" w14:textId="77777777" w:rsidR="000203CF" w:rsidRPr="0094533D" w:rsidRDefault="000203CF" w:rsidP="000203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 xml:space="preserve">ВКР </w:t>
                            </w:r>
                            <w:r w:rsidRPr="0094533D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7.22.4.2п.03</w:t>
                            </w:r>
                          </w:p>
                          <w:p w14:paraId="2B792D88" w14:textId="77777777" w:rsidR="000203CF" w:rsidRPr="00E351C3" w:rsidRDefault="000203CF" w:rsidP="000203CF">
                            <w:pPr>
                              <w:spacing w:line="240" w:lineRule="auto"/>
                              <w:ind w:left="708"/>
                              <w:rPr>
                                <w:rFonts w:ascii="Calibri" w:hAnsi="Calibri" w:cs="Calibri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D49405" w14:textId="77777777" w:rsidR="000203CF" w:rsidRPr="00AB1AC7" w:rsidRDefault="000203CF" w:rsidP="000203CF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5D37AA" id="Group 1" o:spid="_x0000_s1076" style="position:absolute;left:0;text-align:left;margin-left:56.5pt;margin-top:16pt;width:510.85pt;height:807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Uq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oyblKs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1906C3A0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338B8547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0A84B875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20A514CE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781BF46E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637D18BE" w14:textId="77777777" w:rsidR="000203CF" w:rsidRPr="00977FCF" w:rsidRDefault="000203CF" w:rsidP="000203CF">
                      <w:pPr>
                        <w:spacing w:line="240" w:lineRule="auto"/>
                        <w:rPr>
                          <w:rFonts w:ascii="GOST Type BU" w:hAnsi="GOST Type BU" w:cs="GOST Type BU"/>
                          <w:i/>
                          <w:iCs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 w:cs="GOST Type BU"/>
                          <w:i/>
                          <w:iCs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512B29BB" w14:textId="77777777" w:rsidR="000203CF" w:rsidRPr="00700A2C" w:rsidRDefault="000203CF" w:rsidP="000203CF">
                      <w:pPr>
                        <w:pStyle w:val="afff4"/>
                        <w:jc w:val="center"/>
                      </w:pP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fldChar w:fldCharType="begin"/>
                      </w: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i/>
                          <w:iCs/>
                          <w:noProof/>
                          <w:sz w:val="32"/>
                          <w:szCs w:val="32"/>
                        </w:rPr>
                        <w:t>39</w:t>
                      </w: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fldChar w:fldCharType="end"/>
                      </w:r>
                    </w:p>
                    <w:p w14:paraId="7FECDCAC" w14:textId="77777777" w:rsidR="000203CF" w:rsidRPr="00AD0C1A" w:rsidRDefault="000203CF" w:rsidP="000203CF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3CDAA859" w14:textId="77777777" w:rsidR="000203CF" w:rsidRPr="0094533D" w:rsidRDefault="000203CF" w:rsidP="000203C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 xml:space="preserve">ВКР </w:t>
                      </w:r>
                      <w:r w:rsidRPr="0094533D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09.02.0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7.22.4.2п.03</w:t>
                      </w:r>
                    </w:p>
                    <w:p w14:paraId="2B792D88" w14:textId="77777777" w:rsidR="000203CF" w:rsidRPr="00E351C3" w:rsidRDefault="000203CF" w:rsidP="000203CF">
                      <w:pPr>
                        <w:spacing w:line="240" w:lineRule="auto"/>
                        <w:ind w:left="708"/>
                        <w:rPr>
                          <w:rFonts w:ascii="Calibri" w:hAnsi="Calibri" w:cs="Calibri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D49405" w14:textId="77777777" w:rsidR="000203CF" w:rsidRPr="00AB1AC7" w:rsidRDefault="000203CF" w:rsidP="000203CF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783D" w14:textId="77777777" w:rsidR="004A6075" w:rsidRDefault="004A6075" w:rsidP="002D44DE">
      <w:pPr>
        <w:spacing w:after="0" w:line="240" w:lineRule="auto"/>
      </w:pPr>
      <w:r>
        <w:separator/>
      </w:r>
    </w:p>
  </w:footnote>
  <w:footnote w:type="continuationSeparator" w:id="0">
    <w:p w14:paraId="1B5DA5A9" w14:textId="77777777" w:rsidR="004A6075" w:rsidRDefault="004A6075" w:rsidP="002D4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BC5"/>
    <w:multiLevelType w:val="hybridMultilevel"/>
    <w:tmpl w:val="A9E64E10"/>
    <w:lvl w:ilvl="0" w:tplc="D5FE3084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93A07"/>
    <w:multiLevelType w:val="multilevel"/>
    <w:tmpl w:val="C9ECED64"/>
    <w:styleLink w:val="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  <w:rPr>
        <w:rFonts w:hint="default"/>
      </w:rPr>
    </w:lvl>
  </w:abstractNum>
  <w:abstractNum w:abstractNumId="2" w15:restartNumberingAfterBreak="0">
    <w:nsid w:val="087F2810"/>
    <w:multiLevelType w:val="hybridMultilevel"/>
    <w:tmpl w:val="AB02FED6"/>
    <w:lvl w:ilvl="0" w:tplc="FB4417AC">
      <w:start w:val="1"/>
      <w:numFmt w:val="decimal"/>
      <w:pStyle w:val="a"/>
      <w:lvlText w:val="Рисунок %1 — "/>
      <w:lvlJc w:val="left"/>
      <w:pPr>
        <w:ind w:left="15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AD6EB9"/>
    <w:multiLevelType w:val="multilevel"/>
    <w:tmpl w:val="B1E2CC60"/>
    <w:styleLink w:val="Ramus"/>
    <w:lvl w:ilvl="0">
      <w:start w:val="1"/>
      <w:numFmt w:val="decimal"/>
      <w:lvlText w:val="A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A%1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" w15:restartNumberingAfterBreak="0">
    <w:nsid w:val="12B4391F"/>
    <w:multiLevelType w:val="hybridMultilevel"/>
    <w:tmpl w:val="3FBA49E0"/>
    <w:lvl w:ilvl="0" w:tplc="8C9473B0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511B1C"/>
    <w:multiLevelType w:val="multilevel"/>
    <w:tmpl w:val="992A82AA"/>
    <w:styleLink w:val="a1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38269B"/>
    <w:multiLevelType w:val="hybridMultilevel"/>
    <w:tmpl w:val="29F05BA8"/>
    <w:lvl w:ilvl="0" w:tplc="A942C5E0">
      <w:start w:val="1"/>
      <w:numFmt w:val="decimal"/>
      <w:pStyle w:val="a2"/>
      <w:lvlText w:val="Таблица %1 — "/>
      <w:lvlJc w:val="right"/>
      <w:pPr>
        <w:ind w:left="15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67" w:hanging="360"/>
      </w:pPr>
    </w:lvl>
    <w:lvl w:ilvl="2" w:tplc="0419001B" w:tentative="1">
      <w:start w:val="1"/>
      <w:numFmt w:val="lowerRoman"/>
      <w:lvlText w:val="%3."/>
      <w:lvlJc w:val="right"/>
      <w:pPr>
        <w:ind w:left="4587" w:hanging="180"/>
      </w:pPr>
    </w:lvl>
    <w:lvl w:ilvl="3" w:tplc="0419000F" w:tentative="1">
      <w:start w:val="1"/>
      <w:numFmt w:val="decimal"/>
      <w:lvlText w:val="%4."/>
      <w:lvlJc w:val="left"/>
      <w:pPr>
        <w:ind w:left="5307" w:hanging="360"/>
      </w:pPr>
    </w:lvl>
    <w:lvl w:ilvl="4" w:tplc="04190019" w:tentative="1">
      <w:start w:val="1"/>
      <w:numFmt w:val="lowerLetter"/>
      <w:lvlText w:val="%5."/>
      <w:lvlJc w:val="left"/>
      <w:pPr>
        <w:ind w:left="6027" w:hanging="360"/>
      </w:pPr>
    </w:lvl>
    <w:lvl w:ilvl="5" w:tplc="0419001B" w:tentative="1">
      <w:start w:val="1"/>
      <w:numFmt w:val="lowerRoman"/>
      <w:lvlText w:val="%6."/>
      <w:lvlJc w:val="right"/>
      <w:pPr>
        <w:ind w:left="6747" w:hanging="180"/>
      </w:pPr>
    </w:lvl>
    <w:lvl w:ilvl="6" w:tplc="0419000F" w:tentative="1">
      <w:start w:val="1"/>
      <w:numFmt w:val="decimal"/>
      <w:lvlText w:val="%7."/>
      <w:lvlJc w:val="left"/>
      <w:pPr>
        <w:ind w:left="7467" w:hanging="360"/>
      </w:pPr>
    </w:lvl>
    <w:lvl w:ilvl="7" w:tplc="04190019" w:tentative="1">
      <w:start w:val="1"/>
      <w:numFmt w:val="lowerLetter"/>
      <w:lvlText w:val="%8."/>
      <w:lvlJc w:val="left"/>
      <w:pPr>
        <w:ind w:left="8187" w:hanging="360"/>
      </w:pPr>
    </w:lvl>
    <w:lvl w:ilvl="8" w:tplc="0419001B" w:tentative="1">
      <w:start w:val="1"/>
      <w:numFmt w:val="lowerRoman"/>
      <w:lvlText w:val="%9."/>
      <w:lvlJc w:val="right"/>
      <w:pPr>
        <w:ind w:left="8907" w:hanging="180"/>
      </w:pPr>
    </w:lvl>
  </w:abstractNum>
  <w:abstractNum w:abstractNumId="7" w15:restartNumberingAfterBreak="0">
    <w:nsid w:val="260C626E"/>
    <w:multiLevelType w:val="hybridMultilevel"/>
    <w:tmpl w:val="992A82AA"/>
    <w:lvl w:ilvl="0" w:tplc="13D40DE6">
      <w:start w:val="1"/>
      <w:numFmt w:val="bullet"/>
      <w:pStyle w:val="a3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4E430E"/>
    <w:multiLevelType w:val="multilevel"/>
    <w:tmpl w:val="D958B230"/>
    <w:lvl w:ilvl="0">
      <w:start w:val="1"/>
      <w:numFmt w:val="bullet"/>
      <w:pStyle w:val="a4"/>
      <w:lvlText w:val="-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C6795F"/>
    <w:multiLevelType w:val="multilevel"/>
    <w:tmpl w:val="A9BAB8B2"/>
    <w:lvl w:ilvl="0">
      <w:start w:val="1"/>
      <w:numFmt w:val="decimal"/>
      <w:pStyle w:val="a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6846FB7"/>
    <w:multiLevelType w:val="hybridMultilevel"/>
    <w:tmpl w:val="0A0822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A37787"/>
    <w:multiLevelType w:val="multilevel"/>
    <w:tmpl w:val="992A82AA"/>
    <w:numStyleLink w:val="a1"/>
  </w:abstractNum>
  <w:abstractNum w:abstractNumId="12" w15:restartNumberingAfterBreak="0">
    <w:nsid w:val="607542E7"/>
    <w:multiLevelType w:val="hybridMultilevel"/>
    <w:tmpl w:val="8DF2F4BA"/>
    <w:lvl w:ilvl="0" w:tplc="2DA814E6">
      <w:start w:val="1"/>
      <w:numFmt w:val="decimal"/>
      <w:pStyle w:val="a6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2312E"/>
    <w:multiLevelType w:val="hybridMultilevel"/>
    <w:tmpl w:val="E8E2D30A"/>
    <w:lvl w:ilvl="0" w:tplc="AA72898A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74CB0"/>
    <w:multiLevelType w:val="multilevel"/>
    <w:tmpl w:val="20BACC36"/>
    <w:lvl w:ilvl="0">
      <w:start w:val="1"/>
      <w:numFmt w:val="decimal"/>
      <w:pStyle w:val="a7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8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0"/>
      </w:pPr>
      <w:rPr>
        <w:rFonts w:hint="default"/>
      </w:rPr>
    </w:lvl>
  </w:abstractNum>
  <w:abstractNum w:abstractNumId="15" w15:restartNumberingAfterBreak="0">
    <w:nsid w:val="7BE13D12"/>
    <w:multiLevelType w:val="multilevel"/>
    <w:tmpl w:val="CD06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1668558345">
    <w:abstractNumId w:val="0"/>
  </w:num>
  <w:num w:numId="2" w16cid:durableId="891968429">
    <w:abstractNumId w:val="12"/>
  </w:num>
  <w:num w:numId="3" w16cid:durableId="246615939">
    <w:abstractNumId w:val="12"/>
  </w:num>
  <w:num w:numId="4" w16cid:durableId="1942637153">
    <w:abstractNumId w:val="9"/>
  </w:num>
  <w:num w:numId="5" w16cid:durableId="5375932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4142136">
    <w:abstractNumId w:val="9"/>
  </w:num>
  <w:num w:numId="7" w16cid:durableId="699477920">
    <w:abstractNumId w:val="3"/>
  </w:num>
  <w:num w:numId="8" w16cid:durableId="574318550">
    <w:abstractNumId w:val="1"/>
  </w:num>
  <w:num w:numId="9" w16cid:durableId="138714430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15999175">
    <w:abstractNumId w:val="10"/>
  </w:num>
  <w:num w:numId="11" w16cid:durableId="1933395447">
    <w:abstractNumId w:val="7"/>
  </w:num>
  <w:num w:numId="12" w16cid:durableId="610279648">
    <w:abstractNumId w:val="5"/>
  </w:num>
  <w:num w:numId="13" w16cid:durableId="706834624">
    <w:abstractNumId w:val="11"/>
  </w:num>
  <w:num w:numId="14" w16cid:durableId="802502662">
    <w:abstractNumId w:val="8"/>
  </w:num>
  <w:num w:numId="15" w16cid:durableId="1071585761">
    <w:abstractNumId w:val="2"/>
  </w:num>
  <w:num w:numId="16" w16cid:durableId="1465655938">
    <w:abstractNumId w:val="2"/>
    <w:lvlOverride w:ilvl="0">
      <w:startOverride w:val="1"/>
    </w:lvlOverride>
  </w:num>
  <w:num w:numId="17" w16cid:durableId="577517648">
    <w:abstractNumId w:val="6"/>
  </w:num>
  <w:num w:numId="18" w16cid:durableId="1415783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3960101">
    <w:abstractNumId w:val="13"/>
  </w:num>
  <w:num w:numId="20" w16cid:durableId="1757702817">
    <w:abstractNumId w:val="15"/>
  </w:num>
  <w:num w:numId="21" w16cid:durableId="573976571">
    <w:abstractNumId w:val="14"/>
  </w:num>
  <w:num w:numId="22" w16cid:durableId="1244418233">
    <w:abstractNumId w:val="14"/>
    <w:lvlOverride w:ilvl="0">
      <w:lvl w:ilvl="0">
        <w:start w:val="1"/>
        <w:numFmt w:val="decimal"/>
        <w:pStyle w:val="a7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a8"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25"/>
    <w:rsid w:val="000203CF"/>
    <w:rsid w:val="000E3AA8"/>
    <w:rsid w:val="00180CA5"/>
    <w:rsid w:val="001B1126"/>
    <w:rsid w:val="001C48D4"/>
    <w:rsid w:val="00225DD5"/>
    <w:rsid w:val="00226508"/>
    <w:rsid w:val="00241E25"/>
    <w:rsid w:val="00294DFE"/>
    <w:rsid w:val="002D44DE"/>
    <w:rsid w:val="0043228B"/>
    <w:rsid w:val="004A6075"/>
    <w:rsid w:val="005B67E4"/>
    <w:rsid w:val="006C7FC2"/>
    <w:rsid w:val="006D378F"/>
    <w:rsid w:val="007A6938"/>
    <w:rsid w:val="007C3FC4"/>
    <w:rsid w:val="008240EE"/>
    <w:rsid w:val="008440A9"/>
    <w:rsid w:val="008504D8"/>
    <w:rsid w:val="008F7A8F"/>
    <w:rsid w:val="00945E0C"/>
    <w:rsid w:val="00A0063D"/>
    <w:rsid w:val="00A266FF"/>
    <w:rsid w:val="00A3057D"/>
    <w:rsid w:val="00A772C8"/>
    <w:rsid w:val="00B04B26"/>
    <w:rsid w:val="00B43325"/>
    <w:rsid w:val="00B950BB"/>
    <w:rsid w:val="00CA6272"/>
    <w:rsid w:val="00D106AB"/>
    <w:rsid w:val="00D56CDE"/>
    <w:rsid w:val="00DC03DF"/>
    <w:rsid w:val="00E852E4"/>
    <w:rsid w:val="00FF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9B9C1"/>
  <w15:chartTrackingRefBased/>
  <w15:docId w15:val="{C857A0D6-D74B-4561-B78C-05882AEE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</w:style>
  <w:style w:type="paragraph" w:styleId="10">
    <w:name w:val="heading 1"/>
    <w:basedOn w:val="a9"/>
    <w:next w:val="a9"/>
    <w:link w:val="11"/>
    <w:uiPriority w:val="9"/>
    <w:rsid w:val="0022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9"/>
    <w:next w:val="a9"/>
    <w:link w:val="20"/>
    <w:uiPriority w:val="9"/>
    <w:semiHidden/>
    <w:unhideWhenUsed/>
    <w:rsid w:val="00B4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9"/>
    <w:next w:val="a9"/>
    <w:link w:val="30"/>
    <w:uiPriority w:val="9"/>
    <w:semiHidden/>
    <w:unhideWhenUsed/>
    <w:qFormat/>
    <w:rsid w:val="00B4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9"/>
    <w:next w:val="a9"/>
    <w:link w:val="40"/>
    <w:uiPriority w:val="9"/>
    <w:semiHidden/>
    <w:unhideWhenUsed/>
    <w:qFormat/>
    <w:rsid w:val="00B4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B4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B4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B4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B4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B4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customStyle="1" w:styleId="12">
    <w:name w:val="Осн_заголовок_1ур"/>
    <w:basedOn w:val="10"/>
    <w:next w:val="ad"/>
    <w:link w:val="13"/>
    <w:autoRedefine/>
    <w:rsid w:val="008240EE"/>
    <w:pPr>
      <w:spacing w:before="240" w:after="36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32"/>
      <w:szCs w:val="24"/>
      <w:lang w:eastAsia="ru-RU"/>
    </w:rPr>
  </w:style>
  <w:style w:type="character" w:customStyle="1" w:styleId="13">
    <w:name w:val="Осн_заголовок_1ур Знак"/>
    <w:basedOn w:val="aa"/>
    <w:link w:val="12"/>
    <w:rsid w:val="008240EE"/>
    <w:rPr>
      <w:rFonts w:ascii="Times New Roman" w:eastAsia="Times New Roman" w:hAnsi="Times New Roman" w:cs="Times New Roman"/>
      <w:b/>
      <w:bCs/>
      <w:color w:val="000000"/>
      <w:sz w:val="32"/>
      <w:szCs w:val="24"/>
      <w:lang w:eastAsia="ru-RU"/>
    </w:rPr>
  </w:style>
  <w:style w:type="character" w:customStyle="1" w:styleId="11">
    <w:name w:val="Заголовок 1 Знак"/>
    <w:basedOn w:val="aa"/>
    <w:link w:val="10"/>
    <w:uiPriority w:val="9"/>
    <w:rsid w:val="0022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d">
    <w:name w:val="Осн_обычный"/>
    <w:basedOn w:val="a9"/>
    <w:link w:val="ae"/>
    <w:rsid w:val="00D56CDE"/>
    <w:pPr>
      <w:keepLines/>
      <w:spacing w:before="120"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e">
    <w:name w:val="Осн_обычный Знак"/>
    <w:basedOn w:val="13"/>
    <w:link w:val="ad"/>
    <w:rsid w:val="00D56CDE"/>
    <w:rPr>
      <w:rFonts w:ascii="Times New Roman" w:eastAsia="Times New Roman" w:hAnsi="Times New Roman" w:cs="Times New Roman"/>
      <w:b w:val="0"/>
      <w:bCs w:val="0"/>
      <w:color w:val="000000"/>
      <w:sz w:val="28"/>
      <w:szCs w:val="24"/>
      <w:lang w:eastAsia="ru-RU"/>
    </w:rPr>
  </w:style>
  <w:style w:type="paragraph" w:customStyle="1" w:styleId="a5">
    <w:name w:val="Осн_список"/>
    <w:basedOn w:val="ad"/>
    <w:link w:val="af"/>
    <w:rsid w:val="008240EE"/>
    <w:pPr>
      <w:numPr>
        <w:numId w:val="4"/>
      </w:numPr>
      <w:ind w:left="1069" w:hanging="360"/>
    </w:pPr>
    <w:rPr>
      <w:bCs/>
    </w:rPr>
  </w:style>
  <w:style w:type="character" w:customStyle="1" w:styleId="af">
    <w:name w:val="Осн_список Знак"/>
    <w:basedOn w:val="ae"/>
    <w:link w:val="a5"/>
    <w:rsid w:val="008240EE"/>
    <w:rPr>
      <w:rFonts w:ascii="Times New Roman" w:eastAsia="Times New Roman" w:hAnsi="Times New Roman" w:cs="Times New Roman"/>
      <w:b w:val="0"/>
      <w:bCs/>
      <w:color w:val="000000"/>
      <w:sz w:val="28"/>
      <w:szCs w:val="24"/>
      <w:lang w:eastAsia="ru-RU"/>
    </w:rPr>
  </w:style>
  <w:style w:type="paragraph" w:customStyle="1" w:styleId="21">
    <w:name w:val="Осн_заголовок_2ур"/>
    <w:basedOn w:val="12"/>
    <w:next w:val="ad"/>
    <w:link w:val="22"/>
    <w:rsid w:val="008240EE"/>
    <w:pPr>
      <w:spacing w:before="480"/>
      <w:ind w:firstLine="709"/>
      <w:jc w:val="left"/>
      <w:outlineLvl w:val="1"/>
    </w:pPr>
    <w:rPr>
      <w:rFonts w:eastAsiaTheme="majorEastAsia"/>
      <w:sz w:val="30"/>
    </w:rPr>
  </w:style>
  <w:style w:type="character" w:customStyle="1" w:styleId="22">
    <w:name w:val="Осн_заголовок_2ур Знак"/>
    <w:basedOn w:val="13"/>
    <w:link w:val="21"/>
    <w:rsid w:val="008240EE"/>
    <w:rPr>
      <w:rFonts w:ascii="Times New Roman" w:eastAsiaTheme="majorEastAsia" w:hAnsi="Times New Roman" w:cs="Times New Roman"/>
      <w:b/>
      <w:bCs/>
      <w:color w:val="000000"/>
      <w:sz w:val="30"/>
      <w:szCs w:val="24"/>
      <w:lang w:eastAsia="ru-RU"/>
    </w:rPr>
  </w:style>
  <w:style w:type="paragraph" w:customStyle="1" w:styleId="af0">
    <w:name w:val="Осн_заголовок_неур"/>
    <w:basedOn w:val="12"/>
    <w:link w:val="af1"/>
    <w:rsid w:val="00D56CDE"/>
    <w:pPr>
      <w:outlineLvl w:val="9"/>
    </w:pPr>
  </w:style>
  <w:style w:type="character" w:customStyle="1" w:styleId="af1">
    <w:name w:val="Осн_заголовок_неур Знак"/>
    <w:basedOn w:val="aa"/>
    <w:link w:val="af0"/>
    <w:rsid w:val="00D56CDE"/>
    <w:rPr>
      <w:rFonts w:ascii="Times New Roman" w:eastAsia="Times New Roman" w:hAnsi="Times New Roman" w:cs="Times New Roman"/>
      <w:b/>
      <w:bCs/>
      <w:color w:val="000000"/>
      <w:sz w:val="32"/>
      <w:szCs w:val="24"/>
      <w:lang w:eastAsia="ru-RU"/>
    </w:rPr>
  </w:style>
  <w:style w:type="paragraph" w:customStyle="1" w:styleId="a6">
    <w:name w:val="СписокЛит_список"/>
    <w:basedOn w:val="a5"/>
    <w:link w:val="af2"/>
    <w:autoRedefine/>
    <w:rsid w:val="00D56CDE"/>
    <w:pPr>
      <w:numPr>
        <w:numId w:val="3"/>
      </w:numPr>
    </w:pPr>
  </w:style>
  <w:style w:type="character" w:customStyle="1" w:styleId="af2">
    <w:name w:val="СписокЛит_список Знак"/>
    <w:basedOn w:val="af"/>
    <w:link w:val="a6"/>
    <w:rsid w:val="00D56CDE"/>
    <w:rPr>
      <w:rFonts w:ascii="Times New Roman" w:eastAsia="Times New Roman" w:hAnsi="Times New Roman" w:cs="Times New Roman"/>
      <w:b w:val="0"/>
      <w:bCs/>
      <w:color w:val="000000"/>
      <w:sz w:val="28"/>
      <w:szCs w:val="24"/>
      <w:lang w:eastAsia="ru-RU"/>
    </w:rPr>
  </w:style>
  <w:style w:type="paragraph" w:customStyle="1" w:styleId="af3">
    <w:name w:val="СписокЛит_ссылка"/>
    <w:basedOn w:val="a6"/>
    <w:link w:val="af4"/>
    <w:rsid w:val="00D56CDE"/>
    <w:pPr>
      <w:numPr>
        <w:numId w:val="0"/>
      </w:numPr>
      <w:tabs>
        <w:tab w:val="num" w:pos="720"/>
      </w:tabs>
      <w:ind w:left="567" w:hanging="567"/>
    </w:pPr>
    <w:rPr>
      <w:b/>
      <w:bCs w:val="0"/>
      <w:i/>
      <w:color w:val="4472C4" w:themeColor="accent1"/>
      <w:u w:val="single"/>
    </w:rPr>
  </w:style>
  <w:style w:type="character" w:customStyle="1" w:styleId="af4">
    <w:name w:val="СписокЛит_ссылка Знак"/>
    <w:basedOn w:val="af2"/>
    <w:link w:val="af3"/>
    <w:rsid w:val="00D56CDE"/>
    <w:rPr>
      <w:rFonts w:ascii="Times New Roman" w:eastAsia="Times New Roman" w:hAnsi="Times New Roman" w:cs="Times New Roman"/>
      <w:b/>
      <w:bCs w:val="0"/>
      <w:i/>
      <w:color w:val="4472C4" w:themeColor="accent1"/>
      <w:sz w:val="28"/>
      <w:szCs w:val="24"/>
      <w:u w:val="single"/>
      <w:lang w:eastAsia="ru-RU"/>
    </w:rPr>
  </w:style>
  <w:style w:type="paragraph" w:customStyle="1" w:styleId="af5">
    <w:name w:val="Титул_текст"/>
    <w:basedOn w:val="a9"/>
    <w:link w:val="af6"/>
    <w:rsid w:val="00D56CDE"/>
    <w:pPr>
      <w:spacing w:after="19" w:line="256" w:lineRule="auto"/>
      <w:ind w:left="10" w:right="613" w:hanging="10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6">
    <w:name w:val="Титул_текст Знак"/>
    <w:basedOn w:val="aa"/>
    <w:link w:val="af5"/>
    <w:rsid w:val="00D56CD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7">
    <w:name w:val="Приложение"/>
    <w:basedOn w:val="12"/>
    <w:link w:val="af8"/>
    <w:rsid w:val="008240EE"/>
    <w:pPr>
      <w:pageBreakBefore/>
      <w:jc w:val="right"/>
    </w:pPr>
    <w:rPr>
      <w:b w:val="0"/>
      <w:i/>
      <w:sz w:val="28"/>
    </w:rPr>
  </w:style>
  <w:style w:type="character" w:customStyle="1" w:styleId="af8">
    <w:name w:val="Приложение Знак"/>
    <w:basedOn w:val="13"/>
    <w:link w:val="af7"/>
    <w:rsid w:val="008240EE"/>
    <w:rPr>
      <w:rFonts w:ascii="Times New Roman" w:eastAsia="Times New Roman" w:hAnsi="Times New Roman" w:cs="Times New Roman"/>
      <w:b w:val="0"/>
      <w:bCs/>
      <w:i/>
      <w:color w:val="000000"/>
      <w:sz w:val="28"/>
      <w:szCs w:val="24"/>
      <w:lang w:eastAsia="ru-RU"/>
    </w:rPr>
  </w:style>
  <w:style w:type="paragraph" w:customStyle="1" w:styleId="23">
    <w:name w:val="Осн_заголовок_ур2_безотступ"/>
    <w:basedOn w:val="21"/>
    <w:link w:val="24"/>
    <w:rsid w:val="008240EE"/>
    <w:pPr>
      <w:spacing w:before="0"/>
    </w:pPr>
  </w:style>
  <w:style w:type="character" w:customStyle="1" w:styleId="24">
    <w:name w:val="Осн_заголовок_ур2_безотступ Знак"/>
    <w:basedOn w:val="22"/>
    <w:link w:val="23"/>
    <w:rsid w:val="008240EE"/>
    <w:rPr>
      <w:rFonts w:ascii="Times New Roman" w:eastAsiaTheme="majorEastAsia" w:hAnsi="Times New Roman" w:cs="Times New Roman"/>
      <w:b/>
      <w:bCs/>
      <w:color w:val="000000"/>
      <w:sz w:val="30"/>
      <w:szCs w:val="24"/>
      <w:lang w:eastAsia="ru-RU"/>
    </w:rPr>
  </w:style>
  <w:style w:type="paragraph" w:customStyle="1" w:styleId="af9">
    <w:name w:val="Таблица_заголовок"/>
    <w:basedOn w:val="ad"/>
    <w:link w:val="afa"/>
    <w:rsid w:val="008240EE"/>
    <w:pPr>
      <w:spacing w:after="120" w:line="240" w:lineRule="auto"/>
      <w:ind w:firstLine="0"/>
      <w:jc w:val="center"/>
    </w:pPr>
  </w:style>
  <w:style w:type="character" w:customStyle="1" w:styleId="afa">
    <w:name w:val="Таблица_заголовок Знак"/>
    <w:basedOn w:val="ae"/>
    <w:link w:val="af9"/>
    <w:rsid w:val="008240EE"/>
    <w:rPr>
      <w:rFonts w:ascii="Times New Roman" w:eastAsia="Times New Roman" w:hAnsi="Times New Roman" w:cs="Times New Roman"/>
      <w:b w:val="0"/>
      <w:bCs w:val="0"/>
      <w:color w:val="000000"/>
      <w:sz w:val="28"/>
      <w:szCs w:val="24"/>
      <w:lang w:eastAsia="ru-RU"/>
    </w:rPr>
  </w:style>
  <w:style w:type="paragraph" w:customStyle="1" w:styleId="afb">
    <w:name w:val="Таблица_осн"/>
    <w:basedOn w:val="ad"/>
    <w:link w:val="afc"/>
    <w:rsid w:val="008240EE"/>
    <w:pPr>
      <w:spacing w:after="120" w:line="240" w:lineRule="auto"/>
      <w:ind w:firstLine="0"/>
      <w:jc w:val="left"/>
    </w:pPr>
    <w:rPr>
      <w:sz w:val="24"/>
    </w:rPr>
  </w:style>
  <w:style w:type="character" w:customStyle="1" w:styleId="afc">
    <w:name w:val="Таблица_осн Знак"/>
    <w:basedOn w:val="ae"/>
    <w:link w:val="afb"/>
    <w:rsid w:val="008240EE"/>
    <w:rPr>
      <w:rFonts w:ascii="Times New Roman" w:eastAsia="Times New Roman" w:hAnsi="Times New Roman" w:cs="Times New Roman"/>
      <w:b w:val="0"/>
      <w:bCs w:val="0"/>
      <w:color w:val="000000"/>
      <w:sz w:val="24"/>
      <w:szCs w:val="24"/>
      <w:lang w:eastAsia="ru-RU"/>
    </w:rPr>
  </w:style>
  <w:style w:type="numbering" w:customStyle="1" w:styleId="Ramus">
    <w:name w:val="Ramus"/>
    <w:basedOn w:val="ac"/>
    <w:uiPriority w:val="99"/>
    <w:rsid w:val="00945E0C"/>
    <w:pPr>
      <w:numPr>
        <w:numId w:val="7"/>
      </w:numPr>
    </w:pPr>
  </w:style>
  <w:style w:type="numbering" w:customStyle="1" w:styleId="1">
    <w:name w:val="Стиль1"/>
    <w:uiPriority w:val="99"/>
    <w:rsid w:val="001C48D4"/>
    <w:pPr>
      <w:numPr>
        <w:numId w:val="8"/>
      </w:numPr>
    </w:pPr>
  </w:style>
  <w:style w:type="character" w:customStyle="1" w:styleId="20">
    <w:name w:val="Заголовок 2 Знак"/>
    <w:basedOn w:val="aa"/>
    <w:link w:val="2"/>
    <w:uiPriority w:val="9"/>
    <w:semiHidden/>
    <w:rsid w:val="00B4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a"/>
    <w:link w:val="3"/>
    <w:uiPriority w:val="9"/>
    <w:semiHidden/>
    <w:rsid w:val="00B4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a"/>
    <w:link w:val="4"/>
    <w:uiPriority w:val="9"/>
    <w:semiHidden/>
    <w:rsid w:val="00B433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a"/>
    <w:link w:val="5"/>
    <w:uiPriority w:val="9"/>
    <w:semiHidden/>
    <w:rsid w:val="00B433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B43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B43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B43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B43325"/>
    <w:rPr>
      <w:rFonts w:eastAsiaTheme="majorEastAsia" w:cstheme="majorBidi"/>
      <w:color w:val="272727" w:themeColor="text1" w:themeTint="D8"/>
    </w:rPr>
  </w:style>
  <w:style w:type="paragraph" w:styleId="afd">
    <w:name w:val="Title"/>
    <w:basedOn w:val="a9"/>
    <w:next w:val="a9"/>
    <w:link w:val="afe"/>
    <w:uiPriority w:val="10"/>
    <w:rsid w:val="00B4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a"/>
    <w:link w:val="afd"/>
    <w:uiPriority w:val="10"/>
    <w:rsid w:val="00B4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Subtitle"/>
    <w:basedOn w:val="a9"/>
    <w:next w:val="a9"/>
    <w:link w:val="aff0"/>
    <w:uiPriority w:val="11"/>
    <w:rsid w:val="00B4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f0">
    <w:name w:val="Подзаголовок Знак"/>
    <w:basedOn w:val="aa"/>
    <w:link w:val="aff"/>
    <w:uiPriority w:val="11"/>
    <w:rsid w:val="00B4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9"/>
    <w:next w:val="a9"/>
    <w:link w:val="26"/>
    <w:uiPriority w:val="29"/>
    <w:rsid w:val="00B4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a"/>
    <w:link w:val="25"/>
    <w:uiPriority w:val="29"/>
    <w:rsid w:val="00B43325"/>
    <w:rPr>
      <w:i/>
      <w:iCs/>
      <w:color w:val="404040" w:themeColor="text1" w:themeTint="BF"/>
    </w:rPr>
  </w:style>
  <w:style w:type="paragraph" w:styleId="aff1">
    <w:name w:val="List Paragraph"/>
    <w:basedOn w:val="a9"/>
    <w:uiPriority w:val="34"/>
    <w:rsid w:val="00B43325"/>
    <w:pPr>
      <w:ind w:left="720"/>
      <w:contextualSpacing/>
    </w:pPr>
  </w:style>
  <w:style w:type="character" w:styleId="aff2">
    <w:name w:val="Intense Emphasis"/>
    <w:basedOn w:val="aa"/>
    <w:uiPriority w:val="21"/>
    <w:rsid w:val="00B43325"/>
    <w:rPr>
      <w:i/>
      <w:iCs/>
      <w:color w:val="2F5496" w:themeColor="accent1" w:themeShade="BF"/>
    </w:rPr>
  </w:style>
  <w:style w:type="paragraph" w:styleId="aff3">
    <w:name w:val="Intense Quote"/>
    <w:basedOn w:val="a9"/>
    <w:next w:val="a9"/>
    <w:link w:val="aff4"/>
    <w:uiPriority w:val="30"/>
    <w:rsid w:val="00B4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4">
    <w:name w:val="Выделенная цитата Знак"/>
    <w:basedOn w:val="aa"/>
    <w:link w:val="aff3"/>
    <w:uiPriority w:val="30"/>
    <w:rsid w:val="00B43325"/>
    <w:rPr>
      <w:i/>
      <w:iCs/>
      <w:color w:val="2F5496" w:themeColor="accent1" w:themeShade="BF"/>
    </w:rPr>
  </w:style>
  <w:style w:type="character" w:styleId="aff5">
    <w:name w:val="Intense Reference"/>
    <w:basedOn w:val="aa"/>
    <w:uiPriority w:val="32"/>
    <w:rsid w:val="00B43325"/>
    <w:rPr>
      <w:b/>
      <w:bCs/>
      <w:smallCaps/>
      <w:color w:val="2F5496" w:themeColor="accent1" w:themeShade="BF"/>
      <w:spacing w:val="5"/>
    </w:rPr>
  </w:style>
  <w:style w:type="paragraph" w:customStyle="1" w:styleId="aff6">
    <w:name w:val="Д_Текст"/>
    <w:link w:val="aff7"/>
    <w:qFormat/>
    <w:rsid w:val="00B43325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f7">
    <w:name w:val="Д_Текст Знак"/>
    <w:basedOn w:val="aa"/>
    <w:link w:val="aff6"/>
    <w:rsid w:val="00B43325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7">
    <w:name w:val="Д_Заголовок"/>
    <w:basedOn w:val="a9"/>
    <w:next w:val="aff6"/>
    <w:link w:val="aff8"/>
    <w:qFormat/>
    <w:rsid w:val="00B04B26"/>
    <w:pPr>
      <w:keepNext/>
      <w:keepLines/>
      <w:numPr>
        <w:numId w:val="21"/>
      </w:numPr>
      <w:spacing w:before="480" w:after="360" w:line="240" w:lineRule="auto"/>
      <w:jc w:val="center"/>
      <w:outlineLvl w:val="0"/>
    </w:pPr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character" w:customStyle="1" w:styleId="aff8">
    <w:name w:val="Д_Заголовок Знак"/>
    <w:basedOn w:val="aa"/>
    <w:link w:val="a7"/>
    <w:rsid w:val="00B04B26"/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paragraph" w:customStyle="1" w:styleId="a8">
    <w:name w:val="Д_Подзаголовок"/>
    <w:basedOn w:val="a7"/>
    <w:link w:val="aff9"/>
    <w:qFormat/>
    <w:rsid w:val="00B04B26"/>
    <w:pPr>
      <w:numPr>
        <w:ilvl w:val="1"/>
      </w:numPr>
      <w:outlineLvl w:val="1"/>
    </w:pPr>
    <w:rPr>
      <w:caps w:val="0"/>
      <w:szCs w:val="36"/>
    </w:rPr>
  </w:style>
  <w:style w:type="character" w:customStyle="1" w:styleId="aff9">
    <w:name w:val="Д_Подзаголовок Знак"/>
    <w:basedOn w:val="aa"/>
    <w:link w:val="a8"/>
    <w:rsid w:val="00B04B26"/>
    <w:rPr>
      <w:rFonts w:ascii="Times New Roman" w:eastAsia="Calibri" w:hAnsi="Times New Roman" w:cs="Calibri"/>
      <w:b/>
      <w:kern w:val="0"/>
      <w:sz w:val="28"/>
      <w:szCs w:val="36"/>
      <w:lang w:eastAsia="ru-RU"/>
      <w14:ligatures w14:val="none"/>
    </w:rPr>
  </w:style>
  <w:style w:type="paragraph" w:customStyle="1" w:styleId="a3">
    <w:name w:val="___"/>
    <w:basedOn w:val="a9"/>
    <w:link w:val="affa"/>
    <w:rsid w:val="006D378F"/>
    <w:pPr>
      <w:numPr>
        <w:numId w:val="11"/>
      </w:numPr>
      <w:shd w:val="clear" w:color="auto" w:fill="FFFFFF"/>
      <w:spacing w:before="100" w:beforeAutospacing="1" w:after="0" w:line="360" w:lineRule="auto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a">
    <w:name w:val="___ Знак"/>
    <w:basedOn w:val="aa"/>
    <w:link w:val="a3"/>
    <w:rsid w:val="006D378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numbering" w:customStyle="1" w:styleId="a1">
    <w:name w:val="Д_НенумерованныйСписок"/>
    <w:basedOn w:val="ac"/>
    <w:uiPriority w:val="99"/>
    <w:rsid w:val="006D378F"/>
    <w:pPr>
      <w:numPr>
        <w:numId w:val="12"/>
      </w:numPr>
    </w:pPr>
  </w:style>
  <w:style w:type="paragraph" w:customStyle="1" w:styleId="a4">
    <w:name w:val="Д_Список"/>
    <w:basedOn w:val="aff6"/>
    <w:link w:val="affb"/>
    <w:qFormat/>
    <w:rsid w:val="00DC03DF"/>
    <w:pPr>
      <w:numPr>
        <w:numId w:val="14"/>
      </w:numPr>
      <w:spacing w:before="100" w:beforeAutospacing="1" w:after="100" w:afterAutospacing="1"/>
      <w:ind w:left="1021" w:firstLine="0"/>
    </w:pPr>
  </w:style>
  <w:style w:type="character" w:customStyle="1" w:styleId="affb">
    <w:name w:val="Д_Список Знак"/>
    <w:basedOn w:val="affa"/>
    <w:link w:val="a4"/>
    <w:rsid w:val="00DC03DF"/>
    <w:rPr>
      <w:rFonts w:ascii="Times New Roman" w:eastAsia="Calibri" w:hAnsi="Times New Roman" w:cs="Times New Roman"/>
      <w:kern w:val="0"/>
      <w:sz w:val="28"/>
      <w:szCs w:val="28"/>
      <w:shd w:val="clear" w:color="auto" w:fill="FFFFFF"/>
      <w:lang w:eastAsia="ru-RU"/>
      <w14:ligatures w14:val="none"/>
    </w:rPr>
  </w:style>
  <w:style w:type="paragraph" w:customStyle="1" w:styleId="a">
    <w:name w:val="Д_ПодписьРисунка"/>
    <w:basedOn w:val="aff6"/>
    <w:next w:val="aff6"/>
    <w:link w:val="affc"/>
    <w:qFormat/>
    <w:rsid w:val="00A0063D"/>
    <w:pPr>
      <w:numPr>
        <w:numId w:val="15"/>
      </w:numPr>
      <w:ind w:left="1361" w:firstLine="0"/>
      <w:jc w:val="center"/>
    </w:pPr>
    <w:rPr>
      <w:rFonts w:eastAsia="SimHei" w:cs="Arial"/>
      <w:sz w:val="24"/>
      <w:szCs w:val="24"/>
    </w:rPr>
  </w:style>
  <w:style w:type="character" w:customStyle="1" w:styleId="affc">
    <w:name w:val="Д_ПодписьРисунка Знак"/>
    <w:basedOn w:val="aff7"/>
    <w:link w:val="a"/>
    <w:rsid w:val="00A0063D"/>
    <w:rPr>
      <w:rFonts w:ascii="Times New Roman" w:eastAsia="SimHei" w:hAnsi="Times New Roman" w:cs="Arial"/>
      <w:kern w:val="0"/>
      <w:sz w:val="24"/>
      <w:szCs w:val="24"/>
      <w:lang w:eastAsia="ru-RU"/>
      <w14:ligatures w14:val="none"/>
    </w:rPr>
  </w:style>
  <w:style w:type="paragraph" w:styleId="affd">
    <w:name w:val="caption"/>
    <w:basedOn w:val="a9"/>
    <w:next w:val="a9"/>
    <w:uiPriority w:val="35"/>
    <w:unhideWhenUsed/>
    <w:rsid w:val="00294D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2">
    <w:name w:val="Д_ПодписьТаблицы"/>
    <w:basedOn w:val="a"/>
    <w:next w:val="aff6"/>
    <w:link w:val="affe"/>
    <w:qFormat/>
    <w:rsid w:val="00A0063D"/>
    <w:pPr>
      <w:widowControl w:val="0"/>
      <w:numPr>
        <w:numId w:val="17"/>
      </w:numPr>
      <w:tabs>
        <w:tab w:val="left" w:pos="9354"/>
      </w:tabs>
      <w:ind w:left="1191" w:firstLine="0"/>
      <w:jc w:val="right"/>
    </w:pPr>
    <w:rPr>
      <w:rFonts w:eastAsia="Times New Roman" w:cs="Times New Roman"/>
      <w:sz w:val="28"/>
      <w:szCs w:val="20"/>
      <w:lang w:eastAsia="ar-SA"/>
    </w:rPr>
  </w:style>
  <w:style w:type="character" w:customStyle="1" w:styleId="affe">
    <w:name w:val="Д_ПодписьТаблицы Знак"/>
    <w:basedOn w:val="affc"/>
    <w:link w:val="a2"/>
    <w:rsid w:val="00A0063D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a0">
    <w:name w:val="Д_НумерованныйСписок"/>
    <w:basedOn w:val="a4"/>
    <w:link w:val="afff"/>
    <w:qFormat/>
    <w:rsid w:val="00DC03DF"/>
    <w:pPr>
      <w:numPr>
        <w:numId w:val="18"/>
      </w:numPr>
      <w:ind w:left="1021" w:firstLine="0"/>
      <w:contextualSpacing/>
    </w:pPr>
    <w:rPr>
      <w:color w:val="000000"/>
    </w:rPr>
  </w:style>
  <w:style w:type="character" w:customStyle="1" w:styleId="afff">
    <w:name w:val="Д_НумерованныйСписок Знак"/>
    <w:basedOn w:val="affb"/>
    <w:link w:val="a0"/>
    <w:rsid w:val="00DC03DF"/>
    <w:rPr>
      <w:rFonts w:ascii="Times New Roman" w:eastAsia="Calibri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customStyle="1" w:styleId="afff0">
    <w:name w:val="Д_Приложение"/>
    <w:basedOn w:val="a7"/>
    <w:next w:val="aff6"/>
    <w:link w:val="afff1"/>
    <w:qFormat/>
    <w:rsid w:val="00A3057D"/>
    <w:pPr>
      <w:spacing w:before="100" w:beforeAutospacing="1" w:after="100" w:afterAutospacing="1"/>
      <w:ind w:right="340"/>
      <w:jc w:val="right"/>
    </w:pPr>
    <w:rPr>
      <w:rFonts w:cs="Times New Roman"/>
      <w:caps w:val="0"/>
      <w:szCs w:val="28"/>
    </w:rPr>
  </w:style>
  <w:style w:type="character" w:customStyle="1" w:styleId="afff1">
    <w:name w:val="Д_Приложение Знак"/>
    <w:basedOn w:val="aff8"/>
    <w:link w:val="afff0"/>
    <w:rsid w:val="00A3057D"/>
    <w:rPr>
      <w:rFonts w:ascii="Times New Roman" w:eastAsia="Calibri" w:hAnsi="Times New Roman" w:cs="Times New Roman"/>
      <w:b/>
      <w:caps w:val="0"/>
      <w:kern w:val="0"/>
      <w:sz w:val="28"/>
      <w:szCs w:val="28"/>
      <w:lang w:eastAsia="ru-RU"/>
      <w14:ligatures w14:val="none"/>
    </w:rPr>
  </w:style>
  <w:style w:type="paragraph" w:styleId="afff2">
    <w:name w:val="header"/>
    <w:basedOn w:val="a9"/>
    <w:link w:val="afff3"/>
    <w:uiPriority w:val="99"/>
    <w:unhideWhenUsed/>
    <w:rsid w:val="002D4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3">
    <w:name w:val="Верхний колонтитул Знак"/>
    <w:basedOn w:val="aa"/>
    <w:link w:val="afff2"/>
    <w:uiPriority w:val="99"/>
    <w:rsid w:val="002D44DE"/>
  </w:style>
  <w:style w:type="paragraph" w:styleId="afff4">
    <w:name w:val="footer"/>
    <w:basedOn w:val="a9"/>
    <w:link w:val="afff5"/>
    <w:uiPriority w:val="99"/>
    <w:unhideWhenUsed/>
    <w:rsid w:val="002D4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5">
    <w:name w:val="Нижний колонтитул Знак"/>
    <w:basedOn w:val="aa"/>
    <w:link w:val="afff4"/>
    <w:uiPriority w:val="99"/>
    <w:rsid w:val="002D44DE"/>
  </w:style>
  <w:style w:type="paragraph" w:styleId="14">
    <w:name w:val="toc 1"/>
    <w:basedOn w:val="aff6"/>
    <w:next w:val="aff6"/>
    <w:autoRedefine/>
    <w:uiPriority w:val="39"/>
    <w:unhideWhenUsed/>
    <w:qFormat/>
    <w:rsid w:val="00A266FF"/>
    <w:pPr>
      <w:tabs>
        <w:tab w:val="right" w:leader="dot" w:pos="9639"/>
      </w:tabs>
      <w:spacing w:after="100"/>
      <w:ind w:left="340" w:firstLine="0"/>
    </w:pPr>
  </w:style>
  <w:style w:type="paragraph" w:styleId="27">
    <w:name w:val="toc 2"/>
    <w:basedOn w:val="14"/>
    <w:next w:val="aff6"/>
    <w:autoRedefine/>
    <w:uiPriority w:val="39"/>
    <w:unhideWhenUsed/>
    <w:qFormat/>
    <w:rsid w:val="00A266FF"/>
    <w:pPr>
      <w:ind w:left="567"/>
    </w:pPr>
  </w:style>
  <w:style w:type="character" w:styleId="afff6">
    <w:name w:val="Hyperlink"/>
    <w:basedOn w:val="aa"/>
    <w:uiPriority w:val="99"/>
    <w:unhideWhenUsed/>
    <w:rsid w:val="00B950BB"/>
    <w:rPr>
      <w:color w:val="0563C1" w:themeColor="hyperlink"/>
      <w:u w:val="single"/>
    </w:rPr>
  </w:style>
  <w:style w:type="paragraph" w:customStyle="1" w:styleId="afff7">
    <w:name w:val="Д_СодержаниеЗаголовок"/>
    <w:basedOn w:val="a7"/>
    <w:link w:val="afff8"/>
    <w:qFormat/>
    <w:rsid w:val="00B950BB"/>
    <w:pPr>
      <w:numPr>
        <w:numId w:val="0"/>
      </w:numPr>
    </w:pPr>
  </w:style>
  <w:style w:type="character" w:customStyle="1" w:styleId="afff8">
    <w:name w:val="Д_СодержаниеЗаголовок Знак"/>
    <w:basedOn w:val="aff8"/>
    <w:link w:val="afff7"/>
    <w:rsid w:val="00B950BB"/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paragraph" w:customStyle="1" w:styleId="afff9">
    <w:name w:val="Чертежный"/>
    <w:link w:val="afffa"/>
    <w:uiPriority w:val="99"/>
    <w:qFormat/>
    <w:rsid w:val="00B950BB"/>
    <w:pPr>
      <w:spacing w:after="0" w:line="240" w:lineRule="auto"/>
      <w:jc w:val="both"/>
    </w:pPr>
    <w:rPr>
      <w:rFonts w:ascii="ISOCPEUR" w:eastAsia="Times New Roman" w:hAnsi="ISOCPEUR" w:cs="ISOCPEUR"/>
      <w:i/>
      <w:iCs/>
      <w:kern w:val="0"/>
      <w:sz w:val="28"/>
      <w:szCs w:val="28"/>
      <w:lang w:val="uk-UA" w:eastAsia="ru-RU"/>
      <w14:ligatures w14:val="none"/>
    </w:rPr>
  </w:style>
  <w:style w:type="character" w:customStyle="1" w:styleId="afffa">
    <w:name w:val="Чертежный Знак"/>
    <w:basedOn w:val="aa"/>
    <w:link w:val="afff9"/>
    <w:uiPriority w:val="99"/>
    <w:qFormat/>
    <w:locked/>
    <w:rsid w:val="00B950BB"/>
    <w:rPr>
      <w:rFonts w:ascii="ISOCPEUR" w:eastAsia="Times New Roman" w:hAnsi="ISOCPEUR" w:cs="ISOCPEUR"/>
      <w:i/>
      <w:iCs/>
      <w:kern w:val="0"/>
      <w:sz w:val="28"/>
      <w:szCs w:val="28"/>
      <w:lang w:val="uk-UA" w:eastAsia="ru-RU"/>
      <w14:ligatures w14:val="none"/>
    </w:rPr>
  </w:style>
  <w:style w:type="paragraph" w:styleId="afffb">
    <w:name w:val="TOC Heading"/>
    <w:basedOn w:val="10"/>
    <w:next w:val="a9"/>
    <w:uiPriority w:val="39"/>
    <w:unhideWhenUsed/>
    <w:rsid w:val="00A266F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ffc">
    <w:name w:val="Unresolved Mention"/>
    <w:basedOn w:val="aa"/>
    <w:uiPriority w:val="99"/>
    <w:semiHidden/>
    <w:unhideWhenUsed/>
    <w:rsid w:val="00A3057D"/>
    <w:rPr>
      <w:color w:val="605E5C"/>
      <w:shd w:val="clear" w:color="auto" w:fill="E1DFDD"/>
    </w:rPr>
  </w:style>
  <w:style w:type="paragraph" w:customStyle="1" w:styleId="afffd">
    <w:name w:val="Д_ЗаголовокБезНомера"/>
    <w:basedOn w:val="a7"/>
    <w:next w:val="aff6"/>
    <w:link w:val="afffe"/>
    <w:qFormat/>
    <w:rsid w:val="0043228B"/>
    <w:pPr>
      <w:numPr>
        <w:numId w:val="0"/>
      </w:numPr>
    </w:pPr>
  </w:style>
  <w:style w:type="character" w:customStyle="1" w:styleId="afffe">
    <w:name w:val="Д_ЗаголовокБезНомера Знак"/>
    <w:basedOn w:val="aff8"/>
    <w:link w:val="afffd"/>
    <w:rsid w:val="0043228B"/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character" w:styleId="affff">
    <w:name w:val="annotation reference"/>
    <w:basedOn w:val="aa"/>
    <w:uiPriority w:val="99"/>
    <w:semiHidden/>
    <w:unhideWhenUsed/>
    <w:rsid w:val="00FF33F3"/>
    <w:rPr>
      <w:sz w:val="16"/>
      <w:szCs w:val="16"/>
    </w:rPr>
  </w:style>
  <w:style w:type="paragraph" w:styleId="affff0">
    <w:name w:val="annotation text"/>
    <w:basedOn w:val="a9"/>
    <w:link w:val="affff1"/>
    <w:uiPriority w:val="99"/>
    <w:semiHidden/>
    <w:unhideWhenUsed/>
    <w:rsid w:val="00FF33F3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a"/>
    <w:link w:val="affff0"/>
    <w:uiPriority w:val="99"/>
    <w:semiHidden/>
    <w:rsid w:val="00FF33F3"/>
    <w:rPr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FF33F3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FF33F3"/>
    <w:rPr>
      <w:b/>
      <w:bCs/>
      <w:sz w:val="20"/>
      <w:szCs w:val="20"/>
    </w:rPr>
  </w:style>
  <w:style w:type="paragraph" w:customStyle="1" w:styleId="affff4">
    <w:name w:val="Д_ПодзаголовокНеВСодержании"/>
    <w:basedOn w:val="a8"/>
    <w:link w:val="affff5"/>
    <w:qFormat/>
    <w:rsid w:val="007A6938"/>
    <w:pPr>
      <w:numPr>
        <w:ilvl w:val="0"/>
        <w:numId w:val="0"/>
      </w:numPr>
    </w:pPr>
  </w:style>
  <w:style w:type="character" w:customStyle="1" w:styleId="affff5">
    <w:name w:val="Д_ПодзаголовокНеВСодержании Знак"/>
    <w:basedOn w:val="aff9"/>
    <w:link w:val="affff4"/>
    <w:rsid w:val="007A6938"/>
    <w:rPr>
      <w:rFonts w:ascii="Times New Roman" w:eastAsia="Calibri" w:hAnsi="Times New Roman" w:cs="Calibri"/>
      <w:b/>
      <w:kern w:val="0"/>
      <w:sz w:val="28"/>
      <w:szCs w:val="3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vvokzal-repo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vengerAnubis/avvokzal-rep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C98A-CC11-46D0-917C-2A1E2770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diplom.docx</Template>
  <TotalTime>45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Бурдышев</dc:creator>
  <cp:keywords/>
  <dc:description/>
  <cp:lastModifiedBy>Илья Бурдышев</cp:lastModifiedBy>
  <cp:revision>5</cp:revision>
  <dcterms:created xsi:type="dcterms:W3CDTF">2026-05-18T22:06:00Z</dcterms:created>
  <dcterms:modified xsi:type="dcterms:W3CDTF">2026-05-18T22:52:00Z</dcterms:modified>
</cp:coreProperties>
</file>